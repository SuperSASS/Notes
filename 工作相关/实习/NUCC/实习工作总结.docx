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2725" w14:textId="519E9043" w:rsidR="00976D87" w:rsidRDefault="00976D87" w:rsidP="00976D87">
      <w:pPr>
        <w:pStyle w:val="a4"/>
        <w:spacing w:before="72" w:after="72"/>
      </w:pPr>
      <w:r>
        <w:rPr>
          <w:rFonts w:hint="eastAsia"/>
        </w:rPr>
        <w:t>实习时间：</w:t>
      </w:r>
      <w:r w:rsidRPr="00976D87">
        <w:rPr>
          <w:rFonts w:hint="eastAsia"/>
        </w:rPr>
        <w:t>2025</w:t>
      </w:r>
      <w:r w:rsidRPr="00976D87">
        <w:rPr>
          <w:rFonts w:hint="eastAsia"/>
        </w:rPr>
        <w:t>年</w:t>
      </w:r>
      <w:r w:rsidRPr="00976D87">
        <w:rPr>
          <w:rFonts w:hint="eastAsia"/>
        </w:rPr>
        <w:t>8</w:t>
      </w:r>
      <w:r w:rsidRPr="00976D87">
        <w:rPr>
          <w:rFonts w:hint="eastAsia"/>
        </w:rPr>
        <w:t>月到</w:t>
      </w:r>
      <w:r w:rsidRPr="00976D87">
        <w:rPr>
          <w:rFonts w:hint="eastAsia"/>
        </w:rPr>
        <w:t>2025</w:t>
      </w:r>
      <w:r w:rsidRPr="00976D87">
        <w:rPr>
          <w:rFonts w:hint="eastAsia"/>
        </w:rPr>
        <w:t>年</w:t>
      </w:r>
      <w:r w:rsidRPr="00976D87">
        <w:rPr>
          <w:rFonts w:hint="eastAsia"/>
        </w:rPr>
        <w:t>10</w:t>
      </w:r>
      <w:r w:rsidRPr="00976D87">
        <w:rPr>
          <w:rFonts w:hint="eastAsia"/>
        </w:rPr>
        <w:t>月</w:t>
      </w:r>
    </w:p>
    <w:p w14:paraId="6D73413C" w14:textId="5C84B01F" w:rsidR="00976D87" w:rsidRDefault="00976D87" w:rsidP="00976D87">
      <w:pPr>
        <w:pStyle w:val="a4"/>
        <w:spacing w:before="72" w:after="72"/>
      </w:pPr>
      <w:r>
        <w:rPr>
          <w:rFonts w:hint="eastAsia"/>
        </w:rPr>
        <w:t>主要工作内容：</w:t>
      </w:r>
    </w:p>
    <w:p w14:paraId="12F41FF3" w14:textId="1B1D71B0" w:rsidR="00976D87" w:rsidRPr="00976D87" w:rsidRDefault="00976D87" w:rsidP="00976D87">
      <w:pPr>
        <w:spacing w:before="96" w:after="96"/>
        <w:ind w:firstLine="420"/>
      </w:pPr>
      <w:r w:rsidRPr="00976D87">
        <w:t>实习期间，我主要围绕</w:t>
      </w:r>
      <w:r w:rsidRPr="00976D87">
        <w:t>“AI+</w:t>
      </w:r>
      <w:r w:rsidRPr="00976D87">
        <w:t>纪检</w:t>
      </w:r>
      <w:r w:rsidRPr="00976D87">
        <w:t>”</w:t>
      </w:r>
      <w:r w:rsidRPr="00976D87">
        <w:t>项目展开了系统性的开发与优化工作，涵盖需求分析、技术调研、系统设计、代码实现及前端重构等环节。</w:t>
      </w:r>
    </w:p>
    <w:p w14:paraId="7E19B14E" w14:textId="00D6940C" w:rsidR="00976D87" w:rsidRPr="00976D87" w:rsidRDefault="00976D87" w:rsidP="00976D87">
      <w:pPr>
        <w:spacing w:before="96" w:after="96"/>
        <w:ind w:firstLine="420"/>
      </w:pPr>
      <w:r w:rsidRPr="00976D87">
        <w:t>在前期阶段，</w:t>
      </w:r>
      <w:r>
        <w:rPr>
          <w:rFonts w:hint="eastAsia"/>
        </w:rPr>
        <w:t>我</w:t>
      </w:r>
      <w:r w:rsidRPr="00976D87">
        <w:t>参与了项目的需求调研与功能规划，梳理出三类核心需求：浅层筛选检索、中层结构分析与深层关联分析。</w:t>
      </w:r>
      <w:r>
        <w:rPr>
          <w:rFonts w:hint="eastAsia"/>
        </w:rPr>
        <w:t>后续我</w:t>
      </w:r>
      <w:r w:rsidRPr="00976D87">
        <w:t>调研并学习了</w:t>
      </w:r>
      <w:r w:rsidRPr="00976D87">
        <w:t>AI</w:t>
      </w:r>
      <w:r w:rsidRPr="00976D87">
        <w:t>应用常用技术框架与工具，包括</w:t>
      </w:r>
      <w:r w:rsidRPr="00976D87">
        <w:t>n8n</w:t>
      </w:r>
      <w:r w:rsidRPr="00976D87">
        <w:t>、</w:t>
      </w:r>
      <w:proofErr w:type="spellStart"/>
      <w:r w:rsidRPr="00976D87">
        <w:t>Dify</w:t>
      </w:r>
      <w:proofErr w:type="spellEnd"/>
      <w:r w:rsidRPr="00976D87">
        <w:t>、</w:t>
      </w:r>
      <w:proofErr w:type="spellStart"/>
      <w:r w:rsidRPr="00976D87">
        <w:t>LangChain</w:t>
      </w:r>
      <w:proofErr w:type="spellEnd"/>
      <w:r w:rsidRPr="00976D87">
        <w:t>等；同时深入理解</w:t>
      </w:r>
      <w:r w:rsidRPr="00976D87">
        <w:t>AI</w:t>
      </w:r>
      <w:r w:rsidRPr="00976D87">
        <w:t>对话系统的整体架构与技术</w:t>
      </w:r>
      <w:proofErr w:type="gramStart"/>
      <w:r w:rsidRPr="00976D87">
        <w:t>栈</w:t>
      </w:r>
      <w:proofErr w:type="gramEnd"/>
      <w:r w:rsidRPr="00976D87">
        <w:t>：大</w:t>
      </w:r>
      <w:proofErr w:type="gramStart"/>
      <w:r w:rsidRPr="00976D87">
        <w:t>模型端可通过</w:t>
      </w:r>
      <w:proofErr w:type="spellStart"/>
      <w:proofErr w:type="gramEnd"/>
      <w:r w:rsidRPr="00976D87">
        <w:t>MindIE</w:t>
      </w:r>
      <w:proofErr w:type="spellEnd"/>
      <w:r w:rsidRPr="00976D87">
        <w:t>推理引擎部署推理服务；后端以</w:t>
      </w:r>
      <w:proofErr w:type="spellStart"/>
      <w:r w:rsidRPr="00976D87">
        <w:t>FastAPI</w:t>
      </w:r>
      <w:proofErr w:type="spellEnd"/>
      <w:r w:rsidRPr="00976D87">
        <w:t>为基础，结合</w:t>
      </w:r>
      <w:r w:rsidRPr="00976D87">
        <w:t>OpenAI</w:t>
      </w:r>
      <w:proofErr w:type="gramStart"/>
      <w:r w:rsidRPr="00976D87">
        <w:t>库实现</w:t>
      </w:r>
      <w:proofErr w:type="gramEnd"/>
      <w:r w:rsidRPr="00976D87">
        <w:t>流式响应与上下文管理；前端基于</w:t>
      </w:r>
      <w:r w:rsidRPr="00976D87">
        <w:t>Ant Design</w:t>
      </w:r>
      <w:r w:rsidRPr="00976D87">
        <w:t>体系构建交互界面，实现</w:t>
      </w:r>
      <w:r w:rsidRPr="00976D87">
        <w:t>AI</w:t>
      </w:r>
      <w:r w:rsidRPr="00976D87">
        <w:t>消息可视化展示与交互逻辑。</w:t>
      </w:r>
      <w:r>
        <w:rPr>
          <w:rFonts w:hint="eastAsia"/>
        </w:rPr>
        <w:t>我</w:t>
      </w:r>
      <w:r w:rsidRPr="00976D87">
        <w:t>对</w:t>
      </w:r>
      <w:r>
        <w:rPr>
          <w:rFonts w:hint="eastAsia"/>
        </w:rPr>
        <w:t>现有</w:t>
      </w:r>
      <w:r w:rsidRPr="00976D87">
        <w:t>后端项目进行架构优化与模块化重构，将不同</w:t>
      </w:r>
      <w:r w:rsidRPr="00976D87">
        <w:t>Agent</w:t>
      </w:r>
      <w:r w:rsidRPr="00976D87">
        <w:t>通过</w:t>
      </w:r>
      <w:proofErr w:type="spellStart"/>
      <w:r w:rsidRPr="00976D87">
        <w:t>gpt_config</w:t>
      </w:r>
      <w:proofErr w:type="spellEnd"/>
      <w:r w:rsidRPr="00976D87">
        <w:t>统一注册与管理，提升了系统的可扩展性和代码可维护性；并为前端</w:t>
      </w:r>
      <w:r>
        <w:rPr>
          <w:rFonts w:hint="eastAsia"/>
        </w:rPr>
        <w:t>项目</w:t>
      </w:r>
      <w:r w:rsidRPr="00976D87">
        <w:t>添加了</w:t>
      </w:r>
      <w:r w:rsidRPr="00976D87">
        <w:t>“</w:t>
      </w:r>
      <w:r w:rsidRPr="00976D87">
        <w:t>模型回复导出</w:t>
      </w:r>
      <w:r w:rsidRPr="00976D87">
        <w:t>”</w:t>
      </w:r>
      <w:r w:rsidRPr="00976D87">
        <w:t>功能，利用</w:t>
      </w:r>
      <w:r w:rsidRPr="00976D87">
        <w:t>unified</w:t>
      </w:r>
      <w:r w:rsidRPr="00976D87">
        <w:t>管线（</w:t>
      </w:r>
      <w:r w:rsidRPr="00976D87">
        <w:t>remark</w:t>
      </w:r>
      <w:r w:rsidRPr="00976D87">
        <w:t>、</w:t>
      </w:r>
      <w:proofErr w:type="spellStart"/>
      <w:r w:rsidRPr="00976D87">
        <w:t>rehype</w:t>
      </w:r>
      <w:proofErr w:type="spellEnd"/>
      <w:r w:rsidRPr="00976D87">
        <w:t>）与</w:t>
      </w:r>
      <w:r w:rsidRPr="00976D87">
        <w:t>html-docx</w:t>
      </w:r>
      <w:r w:rsidRPr="00976D87">
        <w:t>插件实现</w:t>
      </w:r>
      <w:r w:rsidRPr="00976D87">
        <w:t>Markdown</w:t>
      </w:r>
      <w:r w:rsidRPr="00976D87">
        <w:t>到</w:t>
      </w:r>
      <w:r w:rsidRPr="00976D87">
        <w:t>Word</w:t>
      </w:r>
      <w:r w:rsidRPr="00976D87">
        <w:t>格式的转换导出。</w:t>
      </w:r>
    </w:p>
    <w:p w14:paraId="3AB40089" w14:textId="17E0F6D2" w:rsidR="00976D87" w:rsidRPr="00976D87" w:rsidRDefault="00976D87" w:rsidP="00976D87">
      <w:pPr>
        <w:spacing w:before="96" w:after="96"/>
        <w:ind w:firstLine="420"/>
      </w:pPr>
      <w:r>
        <w:rPr>
          <w:rFonts w:hint="eastAsia"/>
        </w:rPr>
        <w:t>我的</w:t>
      </w:r>
      <w:r w:rsidRPr="00976D87">
        <w:t>重点工作在于</w:t>
      </w:r>
      <w:r>
        <w:rPr>
          <w:rFonts w:hint="eastAsia"/>
        </w:rPr>
        <w:t>深度参与了</w:t>
      </w:r>
      <w:r w:rsidRPr="00976D87">
        <w:t>新</w:t>
      </w:r>
      <w:r>
        <w:rPr>
          <w:rFonts w:hint="eastAsia"/>
        </w:rPr>
        <w:t>版</w:t>
      </w:r>
      <w:r w:rsidRPr="00976D87">
        <w:t>UI</w:t>
      </w:r>
      <w:r w:rsidRPr="00976D87">
        <w:t>前端</w:t>
      </w:r>
      <w:r>
        <w:rPr>
          <w:rFonts w:hint="eastAsia"/>
        </w:rPr>
        <w:t>的</w:t>
      </w:r>
      <w:r w:rsidRPr="00976D87">
        <w:t>AI</w:t>
      </w:r>
      <w:r w:rsidRPr="00976D87">
        <w:t>对话功能模块的开发</w:t>
      </w:r>
      <w:r>
        <w:rPr>
          <w:rFonts w:hint="eastAsia"/>
        </w:rPr>
        <w:t>和迭代优化</w:t>
      </w:r>
      <w:r w:rsidRPr="00976D87">
        <w:t>。</w:t>
      </w:r>
      <w:r>
        <w:rPr>
          <w:rFonts w:hint="eastAsia"/>
        </w:rPr>
        <w:t>本项目</w:t>
      </w:r>
      <w:r w:rsidRPr="00976D87">
        <w:t>采用</w:t>
      </w:r>
      <w:r w:rsidRPr="00976D87">
        <w:t>React + Vite + TypeScript</w:t>
      </w:r>
      <w:r w:rsidRPr="00976D87">
        <w:t>技术</w:t>
      </w:r>
      <w:proofErr w:type="gramStart"/>
      <w:r w:rsidRPr="00976D87">
        <w:t>栈</w:t>
      </w:r>
      <w:proofErr w:type="gramEnd"/>
      <w:r w:rsidRPr="00976D87">
        <w:t>，基于</w:t>
      </w:r>
      <w:r w:rsidRPr="00976D87">
        <w:t>Ant Design</w:t>
      </w:r>
      <w:r w:rsidRPr="00976D87">
        <w:t>与</w:t>
      </w:r>
      <w:r w:rsidRPr="00976D87">
        <w:t>Ant Design X</w:t>
      </w:r>
      <w:r w:rsidRPr="00976D87">
        <w:t>框架构建交互组件，</w:t>
      </w:r>
      <w:r>
        <w:rPr>
          <w:rFonts w:hint="eastAsia"/>
        </w:rPr>
        <w:t>模块</w:t>
      </w:r>
      <w:r w:rsidRPr="00976D87">
        <w:t>实现了欢迎</w:t>
      </w:r>
      <w:r>
        <w:rPr>
          <w:rFonts w:hint="eastAsia"/>
        </w:rPr>
        <w:t>面板</w:t>
      </w:r>
      <w:r w:rsidRPr="00976D87">
        <w:t>、示例问题、</w:t>
      </w:r>
      <w:r>
        <w:rPr>
          <w:rFonts w:hint="eastAsia"/>
        </w:rPr>
        <w:t>对话</w:t>
      </w:r>
      <w:r w:rsidRPr="00976D87">
        <w:t>消息区、</w:t>
      </w:r>
      <w:r>
        <w:rPr>
          <w:rFonts w:hint="eastAsia"/>
        </w:rPr>
        <w:t>功能</w:t>
      </w:r>
      <w:proofErr w:type="gramStart"/>
      <w:r w:rsidRPr="00976D87">
        <w:t>操作区</w:t>
      </w:r>
      <w:proofErr w:type="gramEnd"/>
      <w:r w:rsidRPr="00976D87">
        <w:t>等核心</w:t>
      </w:r>
      <w:r>
        <w:rPr>
          <w:rFonts w:hint="eastAsia"/>
        </w:rPr>
        <w:t>功能。参考</w:t>
      </w:r>
      <w:r w:rsidRPr="00976D87">
        <w:t>Ant Design X</w:t>
      </w:r>
      <w:r w:rsidRPr="00976D87">
        <w:t>框架的最佳实践实现业务逻辑</w:t>
      </w:r>
      <w:r>
        <w:rPr>
          <w:rFonts w:hint="eastAsia"/>
        </w:rPr>
        <w:t>，通过</w:t>
      </w:r>
      <w:proofErr w:type="spellStart"/>
      <w:r w:rsidRPr="00976D87">
        <w:t>XRequest</w:t>
      </w:r>
      <w:proofErr w:type="spellEnd"/>
      <w:r w:rsidRPr="00976D87">
        <w:t>、</w:t>
      </w:r>
      <w:proofErr w:type="spellStart"/>
      <w:r w:rsidRPr="00976D87">
        <w:t>useXAgent</w:t>
      </w:r>
      <w:proofErr w:type="spellEnd"/>
      <w:r w:rsidRPr="00976D87">
        <w:t>与</w:t>
      </w:r>
      <w:proofErr w:type="spellStart"/>
      <w:r w:rsidRPr="00976D87">
        <w:t>useXChat</w:t>
      </w:r>
      <w:proofErr w:type="spellEnd"/>
      <w:r w:rsidRPr="00976D87">
        <w:t>实现</w:t>
      </w:r>
      <w:r w:rsidRPr="00976D87">
        <w:t>Agent</w:t>
      </w:r>
      <w:r w:rsidRPr="00976D87">
        <w:t>调度与流式消息管理。针对业务需求，封装了</w:t>
      </w:r>
      <w:r>
        <w:rPr>
          <w:rFonts w:hint="eastAsia"/>
        </w:rPr>
        <w:t>与后端通信</w:t>
      </w:r>
      <w:r w:rsidRPr="00976D87">
        <w:t>Service</w:t>
      </w:r>
      <w:r w:rsidRPr="00976D87">
        <w:t>层接口，利用</w:t>
      </w:r>
      <w:r w:rsidRPr="00976D87">
        <w:t>React-Query</w:t>
      </w:r>
      <w:r w:rsidRPr="00976D87">
        <w:t>进行数据状态管理。对大模型流式返回消息的解析进行了细致设计，支持</w:t>
      </w:r>
      <w:r w:rsidRPr="00976D87">
        <w:t>&lt;think&gt;</w:t>
      </w:r>
      <w:r w:rsidRPr="00976D87">
        <w:t>标签渲染为思维链展示，显著优化了</w:t>
      </w:r>
      <w:r w:rsidRPr="00976D87">
        <w:t>AI</w:t>
      </w:r>
      <w:r w:rsidRPr="00976D87">
        <w:t>对话体验。</w:t>
      </w:r>
    </w:p>
    <w:p w14:paraId="664EEBB8" w14:textId="599BAFAE" w:rsidR="00976D87" w:rsidRPr="00976D87" w:rsidRDefault="00976D87" w:rsidP="00976D87">
      <w:pPr>
        <w:spacing w:before="96" w:after="96"/>
        <w:ind w:firstLine="420"/>
      </w:pPr>
      <w:r w:rsidRPr="00976D87">
        <w:t>此外，</w:t>
      </w:r>
      <w:r>
        <w:rPr>
          <w:rFonts w:hint="eastAsia"/>
        </w:rPr>
        <w:t>我</w:t>
      </w:r>
      <w:r w:rsidRPr="00976D87">
        <w:t>还参与了项目的持续优化与版本迭代，删除冗余代码、修复逻辑缺陷，并协助完成了项目演示视频的剪辑制作。</w:t>
      </w:r>
    </w:p>
    <w:p w14:paraId="183F413E" w14:textId="4F8C82D9" w:rsidR="00976D87" w:rsidRDefault="00976D87" w:rsidP="00976D87">
      <w:pPr>
        <w:pStyle w:val="a4"/>
        <w:spacing w:before="72" w:after="72"/>
      </w:pPr>
      <w:r>
        <w:rPr>
          <w:rFonts w:hint="eastAsia"/>
        </w:rPr>
        <w:t>展现出的能力和特点</w:t>
      </w:r>
    </w:p>
    <w:p w14:paraId="1D45F396" w14:textId="7331D74A" w:rsidR="00976D87" w:rsidRPr="00976D87" w:rsidRDefault="00976D87" w:rsidP="00976D87">
      <w:pPr>
        <w:spacing w:before="96" w:after="96"/>
        <w:ind w:firstLine="420"/>
      </w:pPr>
      <w:r w:rsidRPr="00976D87">
        <w:t>在整个实习过程中，</w:t>
      </w:r>
      <w:r>
        <w:rPr>
          <w:rFonts w:hint="eastAsia"/>
        </w:rPr>
        <w:t>我</w:t>
      </w:r>
      <w:r w:rsidRPr="00976D87">
        <w:t>表现出较强的学习能力、系统思维与代码规范意识。能够独立完成复杂功能模块的开发与调优，注重架构逻辑与前后端衔接，具备较强的工程实践能力与团队协作精神。</w:t>
      </w:r>
    </w:p>
    <w:sectPr w:rsidR="00976D87" w:rsidRPr="00976D87" w:rsidSect="00B422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800" w:bottom="1440" w:left="180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73E9" w14:textId="77777777" w:rsidR="00787F0F" w:rsidRDefault="00787F0F" w:rsidP="008E5EE5">
      <w:pPr>
        <w:spacing w:before="96" w:after="96"/>
        <w:ind w:firstLine="420"/>
      </w:pPr>
      <w:r>
        <w:separator/>
      </w:r>
    </w:p>
  </w:endnote>
  <w:endnote w:type="continuationSeparator" w:id="0">
    <w:p w14:paraId="1312283D" w14:textId="77777777" w:rsidR="00787F0F" w:rsidRDefault="00787F0F" w:rsidP="008E5EE5">
      <w:pPr>
        <w:spacing w:before="96" w:after="96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西文微软雅黑">
    <w:altName w:val="宋体"/>
    <w:panose1 w:val="00000000000000000000"/>
    <w:charset w:val="86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0D88" w14:textId="77777777" w:rsidR="008A1E06" w:rsidRDefault="008A1E06">
    <w:pPr>
      <w:pStyle w:val="af"/>
      <w:spacing w:before="96" w:after="9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30193" w14:textId="77777777" w:rsidR="008A1E06" w:rsidRDefault="008A1E06">
    <w:pPr>
      <w:pStyle w:val="af"/>
      <w:spacing w:before="96" w:after="9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1692" w14:textId="77777777" w:rsidR="008A1E06" w:rsidRDefault="008A1E06">
    <w:pPr>
      <w:pStyle w:val="af"/>
      <w:spacing w:before="96" w:after="9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8FDA8" w14:textId="77777777" w:rsidR="00787F0F" w:rsidRDefault="00787F0F" w:rsidP="008E5EE5">
      <w:pPr>
        <w:spacing w:before="96" w:after="96"/>
        <w:ind w:firstLine="420"/>
      </w:pPr>
      <w:r>
        <w:separator/>
      </w:r>
    </w:p>
  </w:footnote>
  <w:footnote w:type="continuationSeparator" w:id="0">
    <w:p w14:paraId="163F2DB1" w14:textId="77777777" w:rsidR="00787F0F" w:rsidRDefault="00787F0F" w:rsidP="008E5EE5">
      <w:pPr>
        <w:spacing w:before="96" w:after="96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F74D" w14:textId="77777777" w:rsidR="008A1E06" w:rsidRDefault="008A1E06">
    <w:pPr>
      <w:pStyle w:val="ad"/>
      <w:spacing w:before="96" w:after="9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4D29F" w14:textId="77777777" w:rsidR="008A1E06" w:rsidRDefault="008A1E06">
    <w:pPr>
      <w:pStyle w:val="ad"/>
      <w:spacing w:before="96" w:after="9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D2D3" w14:textId="77777777" w:rsidR="008A1E06" w:rsidRDefault="008A1E06">
    <w:pPr>
      <w:pStyle w:val="ad"/>
      <w:spacing w:before="96" w:after="9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96pt;height:96pt" o:bullet="t">
        <v:imagedata r:id="rId1" o:title="favicon"/>
      </v:shape>
    </w:pict>
  </w:numPicBullet>
  <w:numPicBullet w:numPicBulletId="1">
    <w:pict>
      <v:shape id="_x0000_i1135" type="#_x0000_t75" style="width:140.25pt;height:140.25pt" o:bullet="t">
        <v:imagedata r:id="rId2" o:title="null"/>
      </v:shape>
    </w:pict>
  </w:numPicBullet>
  <w:numPicBullet w:numPicBulletId="2">
    <w:pict>
      <v:shape id="_x0000_i1136" type="#_x0000_t75" style="width:188.25pt;height:188.25pt" o:bullet="t">
        <v:imagedata r:id="rId3" o:title="loading"/>
      </v:shape>
    </w:pict>
  </w:numPicBullet>
  <w:numPicBullet w:numPicBulletId="3">
    <w:pict>
      <v:shape id="_x0000_i1137" type="#_x0000_t75" style="width:171pt;height:171pt" o:bullet="t">
        <v:imagedata r:id="rId4" o:title="2"/>
      </v:shape>
    </w:pict>
  </w:numPicBullet>
  <w:numPicBullet w:numPicBulletId="4">
    <w:pict>
      <v:shape id="_x0000_i1138" type="#_x0000_t75" style="width:755.25pt;height:755.25pt" o:bullet="t">
        <v:imagedata r:id="rId5" o:title="59435296_p0"/>
      </v:shape>
    </w:pict>
  </w:numPicBullet>
  <w:numPicBullet w:numPicBulletId="5">
    <w:pict>
      <v:shape id="_x0000_i1139" type="#_x0000_t75" style="width:800.25pt;height:800.25pt" o:bullet="t">
        <v:imagedata r:id="rId6" o:title="31871568_p0_master1200"/>
      </v:shape>
    </w:pict>
  </w:numPicBullet>
  <w:abstractNum w:abstractNumId="0" w15:restartNumberingAfterBreak="0">
    <w:nsid w:val="00DD3D57"/>
    <w:multiLevelType w:val="multilevel"/>
    <w:tmpl w:val="91063A60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suff w:val="space"/>
      <w:lvlText w:val="%1.%2. "/>
      <w:lvlJc w:val="left"/>
      <w:pPr>
        <w:ind w:left="0" w:firstLine="0"/>
      </w:pPr>
      <w:rPr>
        <w:rFonts w:ascii="微软雅黑" w:eastAsia="微软雅黑" w:hAnsi="微软雅黑" w:hint="eastAsia"/>
        <w:b/>
        <w:i w:val="0"/>
        <w:sz w:val="24"/>
      </w:rPr>
    </w:lvl>
    <w:lvl w:ilvl="2">
      <w:start w:val="1"/>
      <w:numFmt w:val="decimal"/>
      <w:suff w:val="space"/>
      <w:lvlText w:val="%1.%2.%3. "/>
      <w:lvlJc w:val="left"/>
      <w:pPr>
        <w:ind w:left="0" w:firstLine="0"/>
      </w:pPr>
      <w:rPr>
        <w:rFonts w:ascii="微软雅黑" w:eastAsia="微软雅黑" w:hAnsi="微软雅黑" w:hint="eastAsia"/>
        <w:b/>
        <w:i w:val="0"/>
        <w:sz w:val="21"/>
        <w:u w:val="no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+西文微软雅黑" w:eastAsia="微软雅黑" w:hint="eastAsia"/>
        <w:sz w:val="21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B3A747E"/>
    <w:multiLevelType w:val="hybridMultilevel"/>
    <w:tmpl w:val="17E2C2D6"/>
    <w:lvl w:ilvl="0" w:tplc="4888104C">
      <w:start w:val="1"/>
      <w:numFmt w:val="bullet"/>
      <w:lvlText w:val=""/>
      <w:lvlPicBulletId w:val="5"/>
      <w:lvlJc w:val="left"/>
      <w:pPr>
        <w:ind w:left="860" w:hanging="440"/>
      </w:pPr>
      <w:rPr>
        <w:rFonts w:ascii="Symbol" w:hAnsi="Symbol" w:hint="default"/>
        <w:color w:val="auto"/>
        <w:sz w:val="24"/>
        <w:szCs w:val="28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C930C0C"/>
    <w:multiLevelType w:val="multilevel"/>
    <w:tmpl w:val="0C149D4E"/>
    <w:styleLink w:val="a"/>
    <w:lvl w:ilvl="0">
      <w:start w:val="1"/>
      <w:numFmt w:val="decimal"/>
      <w:pStyle w:val="a0"/>
      <w:suff w:val="space"/>
      <w:lvlText w:val="%1|"/>
      <w:lvlJc w:val="right"/>
      <w:pPr>
        <w:ind w:left="340" w:firstLine="0"/>
      </w:pPr>
      <w:rPr>
        <w:rFonts w:ascii="Consolas" w:hAnsi="Consolas" w:hint="eastAsia"/>
      </w:rPr>
    </w:lvl>
    <w:lvl w:ilvl="1">
      <w:start w:val="1"/>
      <w:numFmt w:val="decimal"/>
      <w:lvlRestart w:val="0"/>
      <w:suff w:val="space"/>
      <w:lvlText w:val="%2|"/>
      <w:lvlJc w:val="right"/>
      <w:pPr>
        <w:ind w:left="340" w:firstLine="0"/>
      </w:pPr>
      <w:rPr>
        <w:rFonts w:ascii="Consolas" w:hAnsi="Consolas" w:hint="eastAsia"/>
      </w:rPr>
    </w:lvl>
    <w:lvl w:ilvl="2">
      <w:start w:val="1"/>
      <w:numFmt w:val="decimal"/>
      <w:suff w:val="space"/>
      <w:lvlText w:val="%3|"/>
      <w:lvlJc w:val="right"/>
      <w:pPr>
        <w:ind w:left="340" w:firstLine="0"/>
      </w:pPr>
      <w:rPr>
        <w:rFonts w:ascii="Consolas" w:hAnsi="Consolas" w:hint="eastAsia"/>
      </w:rPr>
    </w:lvl>
    <w:lvl w:ilvl="3">
      <w:start w:val="1"/>
      <w:numFmt w:val="decimal"/>
      <w:suff w:val="space"/>
      <w:lvlText w:val="%4|"/>
      <w:lvlJc w:val="right"/>
      <w:pPr>
        <w:ind w:left="340" w:firstLine="0"/>
      </w:pPr>
      <w:rPr>
        <w:rFonts w:ascii="Consolas" w:hAnsi="Consolas" w:hint="eastAsia"/>
      </w:rPr>
    </w:lvl>
    <w:lvl w:ilvl="4">
      <w:start w:val="1"/>
      <w:numFmt w:val="decimal"/>
      <w:suff w:val="space"/>
      <w:lvlText w:val="%5|"/>
      <w:lvlJc w:val="right"/>
      <w:pPr>
        <w:ind w:left="340" w:firstLine="0"/>
      </w:pPr>
      <w:rPr>
        <w:rFonts w:ascii="Consolas" w:hAnsi="Consolas" w:hint="eastAsia"/>
      </w:rPr>
    </w:lvl>
    <w:lvl w:ilvl="5">
      <w:start w:val="1"/>
      <w:numFmt w:val="decimal"/>
      <w:suff w:val="space"/>
      <w:lvlText w:val="%6|"/>
      <w:lvlJc w:val="right"/>
      <w:pPr>
        <w:ind w:left="340" w:firstLine="0"/>
      </w:pPr>
      <w:rPr>
        <w:rFonts w:ascii="Consolas" w:hAnsi="Consolas" w:hint="eastAsia"/>
      </w:rPr>
    </w:lvl>
    <w:lvl w:ilvl="6">
      <w:start w:val="1"/>
      <w:numFmt w:val="decimal"/>
      <w:suff w:val="space"/>
      <w:lvlText w:val="%7|"/>
      <w:lvlJc w:val="right"/>
      <w:pPr>
        <w:ind w:left="340" w:firstLine="0"/>
      </w:pPr>
      <w:rPr>
        <w:rFonts w:ascii="Consolas" w:hAnsi="Consolas" w:hint="eastAsia"/>
      </w:rPr>
    </w:lvl>
    <w:lvl w:ilvl="7">
      <w:start w:val="1"/>
      <w:numFmt w:val="decimal"/>
      <w:suff w:val="space"/>
      <w:lvlText w:val="%8|"/>
      <w:lvlJc w:val="right"/>
      <w:pPr>
        <w:ind w:left="340" w:firstLine="0"/>
      </w:pPr>
      <w:rPr>
        <w:rFonts w:ascii="Consolas" w:hAnsi="Consolas" w:hint="eastAsia"/>
      </w:rPr>
    </w:lvl>
    <w:lvl w:ilvl="8">
      <w:start w:val="1"/>
      <w:numFmt w:val="decimal"/>
      <w:suff w:val="space"/>
      <w:lvlText w:val="%9|"/>
      <w:lvlJc w:val="right"/>
      <w:pPr>
        <w:ind w:left="340" w:firstLine="0"/>
      </w:pPr>
      <w:rPr>
        <w:rFonts w:ascii="Consolas" w:hAnsi="Consolas" w:hint="eastAsia"/>
      </w:rPr>
    </w:lvl>
  </w:abstractNum>
  <w:abstractNum w:abstractNumId="3" w15:restartNumberingAfterBreak="0">
    <w:nsid w:val="0CA0036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D6A3E8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26C5D1D"/>
    <w:multiLevelType w:val="multilevel"/>
    <w:tmpl w:val="B0AE99A4"/>
    <w:lvl w:ilvl="0">
      <w:start w:val="1"/>
      <w:numFmt w:val="decimal"/>
      <w:suff w:val="space"/>
      <w:lvlText w:val="图 %1 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suff w:val="space"/>
      <w:lvlText w:val="图 %2 -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图 %3 -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图 %4 -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图 %5 -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图 %6 -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图 %7 -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图 %8 -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图 %9 - 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152D0F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1CC1608C"/>
    <w:multiLevelType w:val="hybridMultilevel"/>
    <w:tmpl w:val="FF52AE1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19F1B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25B2D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C7C4A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E3D1B9C"/>
    <w:multiLevelType w:val="multilevel"/>
    <w:tmpl w:val="5A4A2402"/>
    <w:lvl w:ilvl="0">
      <w:start w:val="1"/>
      <w:numFmt w:val="decimal"/>
      <w:suff w:val="space"/>
      <w:lvlText w:val="表 %1 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suff w:val="space"/>
      <w:lvlText w:val="表%2 -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表%3 -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表%4 -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表%5 -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表%6 -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表%7 -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表%8 -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表%9 - 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34E15B03"/>
    <w:multiLevelType w:val="hybridMultilevel"/>
    <w:tmpl w:val="77B24896"/>
    <w:lvl w:ilvl="0" w:tplc="3C98EE6C">
      <w:start w:val="1"/>
      <w:numFmt w:val="bullet"/>
      <w:lvlText w:val=""/>
      <w:lvlPicBulletId w:val="0"/>
      <w:lvlJc w:val="left"/>
      <w:pPr>
        <w:ind w:left="862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13" w15:restartNumberingAfterBreak="0">
    <w:nsid w:val="399957A0"/>
    <w:multiLevelType w:val="hybridMultilevel"/>
    <w:tmpl w:val="88E2C440"/>
    <w:lvl w:ilvl="0" w:tplc="42866C84">
      <w:start w:val="1"/>
      <w:numFmt w:val="bullet"/>
      <w:lvlText w:val=""/>
      <w:lvlPicBulletId w:val="4"/>
      <w:lvlJc w:val="left"/>
      <w:pPr>
        <w:ind w:left="862" w:hanging="440"/>
      </w:pPr>
      <w:rPr>
        <w:rFonts w:ascii="Symbol" w:hAnsi="Symbol" w:hint="default"/>
        <w:color w:val="auto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14" w15:restartNumberingAfterBreak="0">
    <w:nsid w:val="3AC84BF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D424D5F"/>
    <w:multiLevelType w:val="multilevel"/>
    <w:tmpl w:val="4726D032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Theme="majorHAnsi" w:eastAsiaTheme="majorEastAsia" w:hAnsiTheme="majorHAnsi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E4F0F64"/>
    <w:multiLevelType w:val="hybridMultilevel"/>
    <w:tmpl w:val="140ED668"/>
    <w:name w:val="Figure2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3154AE8"/>
    <w:multiLevelType w:val="multilevel"/>
    <w:tmpl w:val="DDC0BBAA"/>
    <w:numStyleLink w:val="a1"/>
  </w:abstractNum>
  <w:abstractNum w:abstractNumId="18" w15:restartNumberingAfterBreak="0">
    <w:nsid w:val="43EB47D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44041A9B"/>
    <w:multiLevelType w:val="multilevel"/>
    <w:tmpl w:val="6298CC16"/>
    <w:name w:val="Figure"/>
    <w:lvl w:ilvl="0">
      <w:start w:val="1"/>
      <w:numFmt w:val="decimal"/>
      <w:pStyle w:val="a2"/>
      <w:suff w:val="nothing"/>
      <w:lvlText w:val="(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20" w15:restartNumberingAfterBreak="0">
    <w:nsid w:val="44F76FAA"/>
    <w:multiLevelType w:val="hybridMultilevel"/>
    <w:tmpl w:val="B5341B50"/>
    <w:lvl w:ilvl="0" w:tplc="555C1538">
      <w:start w:val="1"/>
      <w:numFmt w:val="bullet"/>
      <w:lvlText w:val=""/>
      <w:lvlPicBulletId w:val="5"/>
      <w:lvlJc w:val="left"/>
      <w:pPr>
        <w:ind w:left="860" w:hanging="440"/>
      </w:pPr>
      <w:rPr>
        <w:rFonts w:ascii="Symbol" w:hAnsi="Symbol" w:hint="default"/>
        <w:color w:val="auto"/>
        <w:sz w:val="24"/>
        <w:szCs w:val="28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4580779B"/>
    <w:multiLevelType w:val="multilevel"/>
    <w:tmpl w:val="91063A60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suff w:val="space"/>
      <w:lvlText w:val="%1.%2. "/>
      <w:lvlJc w:val="left"/>
      <w:pPr>
        <w:ind w:left="0" w:firstLine="0"/>
      </w:pPr>
      <w:rPr>
        <w:rFonts w:ascii="微软雅黑" w:eastAsia="微软雅黑" w:hAnsi="微软雅黑" w:hint="eastAsia"/>
        <w:b/>
        <w:i w:val="0"/>
        <w:sz w:val="24"/>
      </w:rPr>
    </w:lvl>
    <w:lvl w:ilvl="2">
      <w:start w:val="1"/>
      <w:numFmt w:val="decimal"/>
      <w:suff w:val="space"/>
      <w:lvlText w:val="%1.%2.%3. "/>
      <w:lvlJc w:val="left"/>
      <w:pPr>
        <w:ind w:left="0" w:firstLine="0"/>
      </w:pPr>
      <w:rPr>
        <w:rFonts w:ascii="微软雅黑" w:eastAsia="微软雅黑" w:hAnsi="微软雅黑" w:hint="eastAsia"/>
        <w:b/>
        <w:i w:val="0"/>
        <w:sz w:val="21"/>
        <w:u w:val="no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+西文微软雅黑" w:eastAsia="微软雅黑" w:hint="eastAsia"/>
        <w:sz w:val="21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4AAF665D"/>
    <w:multiLevelType w:val="hybridMultilevel"/>
    <w:tmpl w:val="D4ECEECC"/>
    <w:lvl w:ilvl="0" w:tplc="FBD26DAC">
      <w:start w:val="1"/>
      <w:numFmt w:val="bullet"/>
      <w:lvlText w:val=""/>
      <w:lvlPicBulletId w:val="2"/>
      <w:lvlJc w:val="left"/>
      <w:pPr>
        <w:ind w:left="1282" w:hanging="440"/>
      </w:pPr>
      <w:rPr>
        <w:rFonts w:ascii="Symbol" w:hAnsi="Symbol" w:hint="default"/>
        <w:color w:val="auto"/>
      </w:rPr>
    </w:lvl>
    <w:lvl w:ilvl="1" w:tplc="A55AF93C">
      <w:start w:val="1"/>
      <w:numFmt w:val="bullet"/>
      <w:lvlText w:val=""/>
      <w:lvlPicBulletId w:val="4"/>
      <w:lvlJc w:val="left"/>
      <w:pPr>
        <w:ind w:left="880" w:hanging="440"/>
      </w:pPr>
      <w:rPr>
        <w:rFonts w:ascii="Symbol" w:hAnsi="Symbol" w:hint="default"/>
        <w:color w:val="auto"/>
        <w:sz w:val="24"/>
        <w:szCs w:val="28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AB12C5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54795D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57D0018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264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58FE4567"/>
    <w:multiLevelType w:val="hybridMultilevel"/>
    <w:tmpl w:val="6D34D64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59CD4E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A9C4E1E"/>
    <w:multiLevelType w:val="multilevel"/>
    <w:tmpl w:val="DDC0BBAA"/>
    <w:styleLink w:val="a1"/>
    <w:lvl w:ilvl="0">
      <w:start w:val="1"/>
      <w:numFmt w:val="decimal"/>
      <w:pStyle w:val="a3"/>
      <w:suff w:val="space"/>
      <w:lvlText w:val="附%1 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"/>
      <w:suff w:val="space"/>
      <w:lvlText w:val="附%2 - 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30" w15:restartNumberingAfterBreak="0">
    <w:nsid w:val="5BD07EB6"/>
    <w:multiLevelType w:val="multilevel"/>
    <w:tmpl w:val="B5341B50"/>
    <w:lvl w:ilvl="0">
      <w:start w:val="1"/>
      <w:numFmt w:val="bullet"/>
      <w:lvlText w:val=""/>
      <w:lvlPicBulletId w:val="5"/>
      <w:lvlJc w:val="left"/>
      <w:pPr>
        <w:ind w:left="860" w:hanging="440"/>
      </w:pPr>
      <w:rPr>
        <w:rFonts w:ascii="Symbol" w:hAnsi="Symbol" w:hint="default"/>
        <w:color w:val="auto"/>
        <w:sz w:val="24"/>
        <w:szCs w:val="28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1" w15:restartNumberingAfterBreak="0">
    <w:nsid w:val="5EC201D8"/>
    <w:multiLevelType w:val="multilevel"/>
    <w:tmpl w:val="0C149D4E"/>
    <w:numStyleLink w:val="a"/>
  </w:abstractNum>
  <w:abstractNum w:abstractNumId="32" w15:restartNumberingAfterBreak="0">
    <w:nsid w:val="5F104615"/>
    <w:multiLevelType w:val="hybridMultilevel"/>
    <w:tmpl w:val="82CC2E42"/>
    <w:lvl w:ilvl="0" w:tplc="FFFFFFFF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  <w:color w:val="auto"/>
        <w:sz w:val="24"/>
        <w:szCs w:val="28"/>
      </w:rPr>
    </w:lvl>
    <w:lvl w:ilvl="1" w:tplc="FFFFFFFF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33" w15:restartNumberingAfterBreak="0">
    <w:nsid w:val="5F5055B4"/>
    <w:multiLevelType w:val="multilevel"/>
    <w:tmpl w:val="B0AE99A4"/>
    <w:lvl w:ilvl="0">
      <w:start w:val="1"/>
      <w:numFmt w:val="decimal"/>
      <w:suff w:val="space"/>
      <w:lvlText w:val="图 %1 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suff w:val="space"/>
      <w:lvlText w:val="图 %2 -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图 %3 -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图 %4 -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图 %5 -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图 %6 -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图 %7 -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图 %8 -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图 %9 - "/>
      <w:lvlJc w:val="left"/>
      <w:pPr>
        <w:ind w:left="0" w:firstLine="0"/>
      </w:pPr>
      <w:rPr>
        <w:rFonts w:hint="eastAsia"/>
      </w:rPr>
    </w:lvl>
  </w:abstractNum>
  <w:abstractNum w:abstractNumId="34" w15:restartNumberingAfterBreak="0">
    <w:nsid w:val="64A43A8C"/>
    <w:multiLevelType w:val="hybridMultilevel"/>
    <w:tmpl w:val="AEE87C06"/>
    <w:lvl w:ilvl="0" w:tplc="8796EC18">
      <w:start w:val="1"/>
      <w:numFmt w:val="bullet"/>
      <w:lvlText w:val=""/>
      <w:lvlPicBulletId w:val="4"/>
      <w:lvlJc w:val="left"/>
      <w:pPr>
        <w:ind w:left="862" w:hanging="440"/>
      </w:pPr>
      <w:rPr>
        <w:rFonts w:ascii="Symbol" w:hAnsi="Symbol" w:hint="default"/>
        <w:color w:val="auto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35" w15:restartNumberingAfterBreak="0">
    <w:nsid w:val="64C10D6D"/>
    <w:multiLevelType w:val="hybridMultilevel"/>
    <w:tmpl w:val="37228BCE"/>
    <w:lvl w:ilvl="0" w:tplc="04090001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36" w15:restartNumberingAfterBreak="0">
    <w:nsid w:val="65605E03"/>
    <w:multiLevelType w:val="multilevel"/>
    <w:tmpl w:val="043CD864"/>
    <w:lvl w:ilvl="0">
      <w:start w:val="1"/>
      <w:numFmt w:val="decimal"/>
      <w:pStyle w:val="1"/>
      <w:suff w:val="space"/>
      <w:lvlText w:val="%1. "/>
      <w:lvlJc w:val="left"/>
      <w:pPr>
        <w:ind w:left="0" w:firstLine="0"/>
      </w:pPr>
      <w:rPr>
        <w:rFonts w:asciiTheme="majorHAnsi" w:eastAsia="宋体" w:hAnsiTheme="majorHAnsi" w:hint="default"/>
        <w:b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44"/>
        <w:position w:val="0"/>
        <w:sz w:val="28"/>
        <w:u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. "/>
      <w:lvlJc w:val="left"/>
      <w:pPr>
        <w:ind w:left="0" w:firstLine="0"/>
      </w:pPr>
      <w:rPr>
        <w:rFonts w:asciiTheme="majorHAnsi" w:eastAsia="宋体" w:hAnsiTheme="majorHAnsi" w:hint="default"/>
        <w:b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. "/>
      <w:lvlJc w:val="left"/>
      <w:pPr>
        <w:ind w:left="0" w:firstLine="0"/>
      </w:pPr>
      <w:rPr>
        <w:rFonts w:asciiTheme="majorHAnsi" w:eastAsia="宋体" w:hAnsiTheme="majorHAnsi" w:hint="default"/>
        <w:b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"/>
        <w:position w:val="0"/>
        <w:sz w:val="21"/>
        <w:u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+西文微软雅黑" w:eastAsia="微软雅黑" w:hint="eastAsia"/>
        <w:sz w:val="21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69C443AA"/>
    <w:multiLevelType w:val="multilevel"/>
    <w:tmpl w:val="04090023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6F723695"/>
    <w:multiLevelType w:val="multilevel"/>
    <w:tmpl w:val="5A4A2402"/>
    <w:lvl w:ilvl="0">
      <w:start w:val="1"/>
      <w:numFmt w:val="decimal"/>
      <w:suff w:val="space"/>
      <w:lvlText w:val="表 %1 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suff w:val="space"/>
      <w:lvlText w:val="表%2 -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表%3 -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表%4 -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表%5 -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表%6 -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表%7 -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表%8 -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表%9 - "/>
      <w:lvlJc w:val="left"/>
      <w:pPr>
        <w:ind w:left="0" w:firstLine="0"/>
      </w:pPr>
      <w:rPr>
        <w:rFonts w:hint="eastAsia"/>
      </w:rPr>
    </w:lvl>
  </w:abstractNum>
  <w:abstractNum w:abstractNumId="39" w15:restartNumberingAfterBreak="0">
    <w:nsid w:val="72A0341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2FB5BBA"/>
    <w:multiLevelType w:val="hybridMultilevel"/>
    <w:tmpl w:val="A778278C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1" w15:restartNumberingAfterBreak="0">
    <w:nsid w:val="730D0475"/>
    <w:multiLevelType w:val="multilevel"/>
    <w:tmpl w:val="04090023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743A31D6"/>
    <w:multiLevelType w:val="hybridMultilevel"/>
    <w:tmpl w:val="096265B4"/>
    <w:lvl w:ilvl="0" w:tplc="05E09AA0">
      <w:start w:val="1"/>
      <w:numFmt w:val="bullet"/>
      <w:pStyle w:val="a4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5B4528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4" w15:restartNumberingAfterBreak="0">
    <w:nsid w:val="79F33A70"/>
    <w:multiLevelType w:val="hybridMultilevel"/>
    <w:tmpl w:val="D16EEA60"/>
    <w:lvl w:ilvl="0" w:tplc="3C98EE6C">
      <w:start w:val="1"/>
      <w:numFmt w:val="bullet"/>
      <w:lvlText w:val=""/>
      <w:lvlPicBulletId w:val="0"/>
      <w:lvlJc w:val="left"/>
      <w:pPr>
        <w:ind w:left="86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5" w15:restartNumberingAfterBreak="0">
    <w:nsid w:val="7B8D31FC"/>
    <w:multiLevelType w:val="hybridMultilevel"/>
    <w:tmpl w:val="C514089E"/>
    <w:lvl w:ilvl="0" w:tplc="3C98EE6C">
      <w:start w:val="1"/>
      <w:numFmt w:val="bullet"/>
      <w:lvlText w:val=""/>
      <w:lvlPicBulletId w:val="0"/>
      <w:lvlJc w:val="left"/>
      <w:pPr>
        <w:ind w:left="86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6" w15:restartNumberingAfterBreak="0">
    <w:nsid w:val="7C3672F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7" w15:restartNumberingAfterBreak="0">
    <w:nsid w:val="7C3D7A0D"/>
    <w:multiLevelType w:val="hybridMultilevel"/>
    <w:tmpl w:val="75D6F556"/>
    <w:lvl w:ilvl="0" w:tplc="747E955E">
      <w:start w:val="1"/>
      <w:numFmt w:val="bullet"/>
      <w:lvlText w:val=""/>
      <w:lvlPicBulletId w:val="5"/>
      <w:lvlJc w:val="left"/>
      <w:pPr>
        <w:ind w:left="862" w:hanging="440"/>
      </w:pPr>
      <w:rPr>
        <w:rFonts w:ascii="Symbol" w:hAnsi="Symbol" w:hint="default"/>
        <w:color w:val="auto"/>
        <w:sz w:val="24"/>
        <w:szCs w:val="28"/>
      </w:rPr>
    </w:lvl>
    <w:lvl w:ilvl="1" w:tplc="FFFFFFFF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num w:numId="1" w16cid:durableId="1024356696">
    <w:abstractNumId w:val="42"/>
  </w:num>
  <w:num w:numId="2" w16cid:durableId="779184501">
    <w:abstractNumId w:val="36"/>
  </w:num>
  <w:num w:numId="3" w16cid:durableId="1980647245">
    <w:abstractNumId w:val="2"/>
  </w:num>
  <w:num w:numId="4" w16cid:durableId="1705789275">
    <w:abstractNumId w:val="29"/>
  </w:num>
  <w:num w:numId="5" w16cid:durableId="905145789">
    <w:abstractNumId w:val="5"/>
  </w:num>
  <w:num w:numId="6" w16cid:durableId="348726566">
    <w:abstractNumId w:val="11"/>
  </w:num>
  <w:num w:numId="7" w16cid:durableId="707026332">
    <w:abstractNumId w:val="33"/>
    <w:lvlOverride w:ilvl="0">
      <w:lvl w:ilvl="0">
        <w:start w:val="1"/>
        <w:numFmt w:val="decimal"/>
        <w:suff w:val="space"/>
        <w:lvlText w:val="图 %1 "/>
        <w:lvlJc w:val="left"/>
        <w:pPr>
          <w:ind w:left="0" w:firstLine="0"/>
        </w:pPr>
        <w:rPr>
          <w:rFonts w:ascii="宋体" w:eastAsia="宋体" w:hAnsi="宋体" w:hint="eastAsia"/>
          <w:i w:val="0"/>
          <w:iCs w:val="0"/>
        </w:rPr>
      </w:lvl>
    </w:lvlOverride>
  </w:num>
  <w:num w:numId="8" w16cid:durableId="653609007">
    <w:abstractNumId w:val="38"/>
    <w:lvlOverride w:ilvl="0">
      <w:lvl w:ilvl="0">
        <w:start w:val="1"/>
        <w:numFmt w:val="decimal"/>
        <w:suff w:val="space"/>
        <w:lvlText w:val="表 %1 "/>
        <w:lvlJc w:val="left"/>
        <w:pPr>
          <w:ind w:left="0" w:firstLine="0"/>
        </w:pPr>
        <w:rPr>
          <w:rFonts w:ascii="宋体" w:eastAsia="宋体" w:hAnsi="宋体" w:hint="eastAsia"/>
          <w:i w:val="0"/>
          <w:iCs w:val="0"/>
        </w:rPr>
      </w:lvl>
    </w:lvlOverride>
  </w:num>
  <w:num w:numId="9" w16cid:durableId="486434413">
    <w:abstractNumId w:val="17"/>
  </w:num>
  <w:num w:numId="10" w16cid:durableId="1699769538">
    <w:abstractNumId w:val="19"/>
  </w:num>
  <w:num w:numId="11" w16cid:durableId="1179925469">
    <w:abstractNumId w:val="31"/>
  </w:num>
  <w:num w:numId="12" w16cid:durableId="1797024205">
    <w:abstractNumId w:val="19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3861146">
    <w:abstractNumId w:val="19"/>
  </w:num>
  <w:num w:numId="14" w16cid:durableId="1687825860">
    <w:abstractNumId w:val="19"/>
    <w:lvlOverride w:ilvl="0">
      <w:startOverride w:val="7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27262523">
    <w:abstractNumId w:val="19"/>
    <w:lvlOverride w:ilvl="0">
      <w:startOverride w:val="7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39720028">
    <w:abstractNumId w:val="19"/>
  </w:num>
  <w:num w:numId="17" w16cid:durableId="19312301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94385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1300506">
    <w:abstractNumId w:val="16"/>
  </w:num>
  <w:num w:numId="20" w16cid:durableId="1870097832">
    <w:abstractNumId w:val="40"/>
  </w:num>
  <w:num w:numId="21" w16cid:durableId="1983609713">
    <w:abstractNumId w:val="0"/>
  </w:num>
  <w:num w:numId="22" w16cid:durableId="1867673856">
    <w:abstractNumId w:val="21"/>
  </w:num>
  <w:num w:numId="23" w16cid:durableId="1757170355">
    <w:abstractNumId w:val="12"/>
  </w:num>
  <w:num w:numId="24" w16cid:durableId="1265728395">
    <w:abstractNumId w:val="45"/>
  </w:num>
  <w:num w:numId="25" w16cid:durableId="724912996">
    <w:abstractNumId w:val="44"/>
  </w:num>
  <w:num w:numId="26" w16cid:durableId="921986337">
    <w:abstractNumId w:val="35"/>
  </w:num>
  <w:num w:numId="27" w16cid:durableId="1070038145">
    <w:abstractNumId w:val="22"/>
  </w:num>
  <w:num w:numId="28" w16cid:durableId="1018039738">
    <w:abstractNumId w:val="13"/>
  </w:num>
  <w:num w:numId="29" w16cid:durableId="528644014">
    <w:abstractNumId w:val="20"/>
  </w:num>
  <w:num w:numId="30" w16cid:durableId="1887445972">
    <w:abstractNumId w:val="34"/>
  </w:num>
  <w:num w:numId="31" w16cid:durableId="2026051413">
    <w:abstractNumId w:val="1"/>
  </w:num>
  <w:num w:numId="32" w16cid:durableId="1004740797">
    <w:abstractNumId w:val="7"/>
  </w:num>
  <w:num w:numId="33" w16cid:durableId="1021080968">
    <w:abstractNumId w:val="27"/>
  </w:num>
  <w:num w:numId="34" w16cid:durableId="386875496">
    <w:abstractNumId w:val="47"/>
  </w:num>
  <w:num w:numId="35" w16cid:durableId="1043755129">
    <w:abstractNumId w:val="32"/>
  </w:num>
  <w:num w:numId="36" w16cid:durableId="1304264606">
    <w:abstractNumId w:val="30"/>
  </w:num>
  <w:num w:numId="37" w16cid:durableId="2034918078">
    <w:abstractNumId w:val="37"/>
  </w:num>
  <w:num w:numId="38" w16cid:durableId="482083786">
    <w:abstractNumId w:val="14"/>
  </w:num>
  <w:num w:numId="39" w16cid:durableId="2028015485">
    <w:abstractNumId w:val="6"/>
  </w:num>
  <w:num w:numId="40" w16cid:durableId="226694270">
    <w:abstractNumId w:val="39"/>
  </w:num>
  <w:num w:numId="41" w16cid:durableId="705064519">
    <w:abstractNumId w:val="24"/>
  </w:num>
  <w:num w:numId="42" w16cid:durableId="1382636258">
    <w:abstractNumId w:val="25"/>
  </w:num>
  <w:num w:numId="43" w16cid:durableId="1804421086">
    <w:abstractNumId w:val="3"/>
  </w:num>
  <w:num w:numId="44" w16cid:durableId="863324233">
    <w:abstractNumId w:val="28"/>
  </w:num>
  <w:num w:numId="45" w16cid:durableId="1445539453">
    <w:abstractNumId w:val="15"/>
  </w:num>
  <w:num w:numId="46" w16cid:durableId="152454086">
    <w:abstractNumId w:val="23"/>
  </w:num>
  <w:num w:numId="47" w16cid:durableId="678389021">
    <w:abstractNumId w:val="10"/>
  </w:num>
  <w:num w:numId="48" w16cid:durableId="630869755">
    <w:abstractNumId w:val="43"/>
  </w:num>
  <w:num w:numId="49" w16cid:durableId="185142292">
    <w:abstractNumId w:val="9"/>
  </w:num>
  <w:num w:numId="50" w16cid:durableId="405759755">
    <w:abstractNumId w:val="46"/>
  </w:num>
  <w:num w:numId="51" w16cid:durableId="1712680633">
    <w:abstractNumId w:val="8"/>
  </w:num>
  <w:num w:numId="52" w16cid:durableId="481234478">
    <w:abstractNumId w:val="41"/>
  </w:num>
  <w:num w:numId="53" w16cid:durableId="508300304">
    <w:abstractNumId w:val="4"/>
  </w:num>
  <w:num w:numId="54" w16cid:durableId="75640206">
    <w:abstractNumId w:val="26"/>
  </w:num>
  <w:num w:numId="55" w16cid:durableId="1525090546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87"/>
    <w:rsid w:val="00001A0F"/>
    <w:rsid w:val="00001C85"/>
    <w:rsid w:val="00006DFC"/>
    <w:rsid w:val="00010DCE"/>
    <w:rsid w:val="00014BA4"/>
    <w:rsid w:val="00023710"/>
    <w:rsid w:val="00023C79"/>
    <w:rsid w:val="00036EA5"/>
    <w:rsid w:val="000406A8"/>
    <w:rsid w:val="000426AF"/>
    <w:rsid w:val="00042EED"/>
    <w:rsid w:val="000453BA"/>
    <w:rsid w:val="00045677"/>
    <w:rsid w:val="000629D3"/>
    <w:rsid w:val="000663E0"/>
    <w:rsid w:val="00071683"/>
    <w:rsid w:val="0007207B"/>
    <w:rsid w:val="00075127"/>
    <w:rsid w:val="00080720"/>
    <w:rsid w:val="00080A9D"/>
    <w:rsid w:val="0008334B"/>
    <w:rsid w:val="000861F1"/>
    <w:rsid w:val="000911E9"/>
    <w:rsid w:val="000925F8"/>
    <w:rsid w:val="00093BE3"/>
    <w:rsid w:val="0009733D"/>
    <w:rsid w:val="000A3E9C"/>
    <w:rsid w:val="000B0DBA"/>
    <w:rsid w:val="000B3F37"/>
    <w:rsid w:val="000B7261"/>
    <w:rsid w:val="000B7DFD"/>
    <w:rsid w:val="000C230F"/>
    <w:rsid w:val="000D4B7E"/>
    <w:rsid w:val="000D7862"/>
    <w:rsid w:val="000E3116"/>
    <w:rsid w:val="000E37E8"/>
    <w:rsid w:val="000F11FB"/>
    <w:rsid w:val="001030F7"/>
    <w:rsid w:val="00103AF5"/>
    <w:rsid w:val="001146A1"/>
    <w:rsid w:val="0012348C"/>
    <w:rsid w:val="00124567"/>
    <w:rsid w:val="00125721"/>
    <w:rsid w:val="00125FBB"/>
    <w:rsid w:val="00126002"/>
    <w:rsid w:val="001345AD"/>
    <w:rsid w:val="00134C05"/>
    <w:rsid w:val="001405BB"/>
    <w:rsid w:val="00142755"/>
    <w:rsid w:val="00156A06"/>
    <w:rsid w:val="00161D14"/>
    <w:rsid w:val="001637FD"/>
    <w:rsid w:val="0017001B"/>
    <w:rsid w:val="00172826"/>
    <w:rsid w:val="00173154"/>
    <w:rsid w:val="00182426"/>
    <w:rsid w:val="00183A92"/>
    <w:rsid w:val="00183C8E"/>
    <w:rsid w:val="00191C82"/>
    <w:rsid w:val="001A0689"/>
    <w:rsid w:val="001A1AFD"/>
    <w:rsid w:val="001A66EE"/>
    <w:rsid w:val="001B62EE"/>
    <w:rsid w:val="001B6796"/>
    <w:rsid w:val="001D0A0E"/>
    <w:rsid w:val="001D6776"/>
    <w:rsid w:val="001E5E90"/>
    <w:rsid w:val="001E619F"/>
    <w:rsid w:val="001F0D9B"/>
    <w:rsid w:val="001F695C"/>
    <w:rsid w:val="002003D2"/>
    <w:rsid w:val="00201857"/>
    <w:rsid w:val="00202020"/>
    <w:rsid w:val="00203795"/>
    <w:rsid w:val="002049EA"/>
    <w:rsid w:val="00211C8E"/>
    <w:rsid w:val="002156A2"/>
    <w:rsid w:val="00220709"/>
    <w:rsid w:val="002307E4"/>
    <w:rsid w:val="00233EA0"/>
    <w:rsid w:val="002349B0"/>
    <w:rsid w:val="002402DE"/>
    <w:rsid w:val="00242375"/>
    <w:rsid w:val="0024533C"/>
    <w:rsid w:val="00253CE7"/>
    <w:rsid w:val="0026274B"/>
    <w:rsid w:val="002650BE"/>
    <w:rsid w:val="00270FC4"/>
    <w:rsid w:val="00283088"/>
    <w:rsid w:val="0029036A"/>
    <w:rsid w:val="0029116A"/>
    <w:rsid w:val="0029147B"/>
    <w:rsid w:val="002939B1"/>
    <w:rsid w:val="00295346"/>
    <w:rsid w:val="002A0E40"/>
    <w:rsid w:val="002A3AC8"/>
    <w:rsid w:val="002A4459"/>
    <w:rsid w:val="002A6853"/>
    <w:rsid w:val="002A6F8F"/>
    <w:rsid w:val="002B06B2"/>
    <w:rsid w:val="002C3B0F"/>
    <w:rsid w:val="002C3B3D"/>
    <w:rsid w:val="002D0606"/>
    <w:rsid w:val="002D1A4E"/>
    <w:rsid w:val="002D2C4D"/>
    <w:rsid w:val="002D3C8E"/>
    <w:rsid w:val="002D673D"/>
    <w:rsid w:val="002D70E0"/>
    <w:rsid w:val="0030393A"/>
    <w:rsid w:val="00317F02"/>
    <w:rsid w:val="0032145C"/>
    <w:rsid w:val="003236CD"/>
    <w:rsid w:val="00325C23"/>
    <w:rsid w:val="00331EAC"/>
    <w:rsid w:val="0033336B"/>
    <w:rsid w:val="00342DFD"/>
    <w:rsid w:val="00344212"/>
    <w:rsid w:val="0034448A"/>
    <w:rsid w:val="003540FF"/>
    <w:rsid w:val="00356AAE"/>
    <w:rsid w:val="00360667"/>
    <w:rsid w:val="00364B17"/>
    <w:rsid w:val="003658F8"/>
    <w:rsid w:val="00365E99"/>
    <w:rsid w:val="0037178B"/>
    <w:rsid w:val="0037698D"/>
    <w:rsid w:val="0038162F"/>
    <w:rsid w:val="00384962"/>
    <w:rsid w:val="003934FF"/>
    <w:rsid w:val="003B03F5"/>
    <w:rsid w:val="003B19E0"/>
    <w:rsid w:val="003B1E93"/>
    <w:rsid w:val="003B3D9A"/>
    <w:rsid w:val="003B6E8A"/>
    <w:rsid w:val="003C05B4"/>
    <w:rsid w:val="003C223D"/>
    <w:rsid w:val="003C3A91"/>
    <w:rsid w:val="003C5903"/>
    <w:rsid w:val="003D28C4"/>
    <w:rsid w:val="003D2EE8"/>
    <w:rsid w:val="003D76F1"/>
    <w:rsid w:val="003E6A9A"/>
    <w:rsid w:val="003F0599"/>
    <w:rsid w:val="003F1EF9"/>
    <w:rsid w:val="003F39F5"/>
    <w:rsid w:val="003F6FC0"/>
    <w:rsid w:val="00403101"/>
    <w:rsid w:val="004165EE"/>
    <w:rsid w:val="00417BB8"/>
    <w:rsid w:val="0042078E"/>
    <w:rsid w:val="004314C0"/>
    <w:rsid w:val="00445CDD"/>
    <w:rsid w:val="00446E82"/>
    <w:rsid w:val="0045341C"/>
    <w:rsid w:val="00461952"/>
    <w:rsid w:val="00494641"/>
    <w:rsid w:val="00496F66"/>
    <w:rsid w:val="004A1068"/>
    <w:rsid w:val="004A1B41"/>
    <w:rsid w:val="004A3541"/>
    <w:rsid w:val="004A52DB"/>
    <w:rsid w:val="004A58A3"/>
    <w:rsid w:val="004B51F8"/>
    <w:rsid w:val="004B79AA"/>
    <w:rsid w:val="004B7EEF"/>
    <w:rsid w:val="004C296D"/>
    <w:rsid w:val="004C2F45"/>
    <w:rsid w:val="004C387F"/>
    <w:rsid w:val="004C43A5"/>
    <w:rsid w:val="004C4FB1"/>
    <w:rsid w:val="004E09D8"/>
    <w:rsid w:val="004E1283"/>
    <w:rsid w:val="004E326C"/>
    <w:rsid w:val="004F085F"/>
    <w:rsid w:val="00500176"/>
    <w:rsid w:val="0050660E"/>
    <w:rsid w:val="0052097B"/>
    <w:rsid w:val="00521FD3"/>
    <w:rsid w:val="005275D2"/>
    <w:rsid w:val="00527998"/>
    <w:rsid w:val="005337E2"/>
    <w:rsid w:val="00533E62"/>
    <w:rsid w:val="00535F17"/>
    <w:rsid w:val="00536DFB"/>
    <w:rsid w:val="005414A6"/>
    <w:rsid w:val="0054518E"/>
    <w:rsid w:val="00547FFB"/>
    <w:rsid w:val="00550AA6"/>
    <w:rsid w:val="00553817"/>
    <w:rsid w:val="00555940"/>
    <w:rsid w:val="00557FAE"/>
    <w:rsid w:val="005602E5"/>
    <w:rsid w:val="00562078"/>
    <w:rsid w:val="00565938"/>
    <w:rsid w:val="005675D8"/>
    <w:rsid w:val="005743FF"/>
    <w:rsid w:val="00594567"/>
    <w:rsid w:val="00597D72"/>
    <w:rsid w:val="005A34D5"/>
    <w:rsid w:val="005B2F34"/>
    <w:rsid w:val="005B5A79"/>
    <w:rsid w:val="005C0A6F"/>
    <w:rsid w:val="005C16ED"/>
    <w:rsid w:val="005C3AE5"/>
    <w:rsid w:val="005C63E3"/>
    <w:rsid w:val="005C7EDD"/>
    <w:rsid w:val="005D2D39"/>
    <w:rsid w:val="005E2102"/>
    <w:rsid w:val="005E4E02"/>
    <w:rsid w:val="005F1D4E"/>
    <w:rsid w:val="005F2844"/>
    <w:rsid w:val="005F6C5F"/>
    <w:rsid w:val="00600AEA"/>
    <w:rsid w:val="006023E5"/>
    <w:rsid w:val="00602430"/>
    <w:rsid w:val="00603426"/>
    <w:rsid w:val="00605311"/>
    <w:rsid w:val="00610654"/>
    <w:rsid w:val="00613C0E"/>
    <w:rsid w:val="00627225"/>
    <w:rsid w:val="00631E39"/>
    <w:rsid w:val="00636877"/>
    <w:rsid w:val="0064083F"/>
    <w:rsid w:val="00641AFA"/>
    <w:rsid w:val="00643950"/>
    <w:rsid w:val="00647930"/>
    <w:rsid w:val="0065673D"/>
    <w:rsid w:val="006745D0"/>
    <w:rsid w:val="0067501D"/>
    <w:rsid w:val="006804C7"/>
    <w:rsid w:val="00685FAB"/>
    <w:rsid w:val="0069348D"/>
    <w:rsid w:val="00694FF2"/>
    <w:rsid w:val="006975B3"/>
    <w:rsid w:val="006A21E7"/>
    <w:rsid w:val="006B6FC0"/>
    <w:rsid w:val="006D5680"/>
    <w:rsid w:val="006D7211"/>
    <w:rsid w:val="006E2F04"/>
    <w:rsid w:val="006E3433"/>
    <w:rsid w:val="006E3C74"/>
    <w:rsid w:val="006E5A9B"/>
    <w:rsid w:val="006E7031"/>
    <w:rsid w:val="006E7C0D"/>
    <w:rsid w:val="00701F11"/>
    <w:rsid w:val="00713BA4"/>
    <w:rsid w:val="007163E1"/>
    <w:rsid w:val="00722D0B"/>
    <w:rsid w:val="00725003"/>
    <w:rsid w:val="007256C5"/>
    <w:rsid w:val="007369E7"/>
    <w:rsid w:val="00736B5F"/>
    <w:rsid w:val="00756E85"/>
    <w:rsid w:val="0075726B"/>
    <w:rsid w:val="00763013"/>
    <w:rsid w:val="007723EB"/>
    <w:rsid w:val="00773FE6"/>
    <w:rsid w:val="00776680"/>
    <w:rsid w:val="00780A53"/>
    <w:rsid w:val="00781E0E"/>
    <w:rsid w:val="00783FF7"/>
    <w:rsid w:val="00785D58"/>
    <w:rsid w:val="00787F0F"/>
    <w:rsid w:val="00791312"/>
    <w:rsid w:val="007A2820"/>
    <w:rsid w:val="007B72F8"/>
    <w:rsid w:val="007D2D8F"/>
    <w:rsid w:val="007E022F"/>
    <w:rsid w:val="007E2DF6"/>
    <w:rsid w:val="007E32F8"/>
    <w:rsid w:val="007E3B48"/>
    <w:rsid w:val="007E48BC"/>
    <w:rsid w:val="007F15C2"/>
    <w:rsid w:val="007F593E"/>
    <w:rsid w:val="008042BB"/>
    <w:rsid w:val="008072FC"/>
    <w:rsid w:val="00807ED0"/>
    <w:rsid w:val="0081037F"/>
    <w:rsid w:val="00823C43"/>
    <w:rsid w:val="008332AA"/>
    <w:rsid w:val="008363C9"/>
    <w:rsid w:val="00844074"/>
    <w:rsid w:val="00854EAC"/>
    <w:rsid w:val="008578CD"/>
    <w:rsid w:val="00867164"/>
    <w:rsid w:val="008753B1"/>
    <w:rsid w:val="00881043"/>
    <w:rsid w:val="008869EB"/>
    <w:rsid w:val="008A1485"/>
    <w:rsid w:val="008A1DE7"/>
    <w:rsid w:val="008A1E06"/>
    <w:rsid w:val="008A6556"/>
    <w:rsid w:val="008C5610"/>
    <w:rsid w:val="008D45E1"/>
    <w:rsid w:val="008D5BD6"/>
    <w:rsid w:val="008D6833"/>
    <w:rsid w:val="008D7D48"/>
    <w:rsid w:val="008E3A09"/>
    <w:rsid w:val="008E5EE5"/>
    <w:rsid w:val="00903326"/>
    <w:rsid w:val="00910DA9"/>
    <w:rsid w:val="009155C7"/>
    <w:rsid w:val="00915772"/>
    <w:rsid w:val="00915B7E"/>
    <w:rsid w:val="00923648"/>
    <w:rsid w:val="00925AFD"/>
    <w:rsid w:val="0093489A"/>
    <w:rsid w:val="00936A69"/>
    <w:rsid w:val="0094011D"/>
    <w:rsid w:val="00946D4B"/>
    <w:rsid w:val="00952235"/>
    <w:rsid w:val="00957199"/>
    <w:rsid w:val="009578C5"/>
    <w:rsid w:val="00957BE4"/>
    <w:rsid w:val="00962BC1"/>
    <w:rsid w:val="0096645F"/>
    <w:rsid w:val="00967603"/>
    <w:rsid w:val="0097484D"/>
    <w:rsid w:val="00976D87"/>
    <w:rsid w:val="00982ABC"/>
    <w:rsid w:val="00984081"/>
    <w:rsid w:val="009862FF"/>
    <w:rsid w:val="009900D4"/>
    <w:rsid w:val="009946A7"/>
    <w:rsid w:val="00996901"/>
    <w:rsid w:val="00996C6F"/>
    <w:rsid w:val="009A00BB"/>
    <w:rsid w:val="009A340D"/>
    <w:rsid w:val="009A6E97"/>
    <w:rsid w:val="009B0E04"/>
    <w:rsid w:val="009C3EA6"/>
    <w:rsid w:val="009C681E"/>
    <w:rsid w:val="009D345B"/>
    <w:rsid w:val="009D4FC3"/>
    <w:rsid w:val="009E4367"/>
    <w:rsid w:val="009E4812"/>
    <w:rsid w:val="009F0DBE"/>
    <w:rsid w:val="009F195E"/>
    <w:rsid w:val="00A105EF"/>
    <w:rsid w:val="00A10C62"/>
    <w:rsid w:val="00A127E0"/>
    <w:rsid w:val="00A22CB6"/>
    <w:rsid w:val="00A2309E"/>
    <w:rsid w:val="00A24BB5"/>
    <w:rsid w:val="00A2610A"/>
    <w:rsid w:val="00A27B71"/>
    <w:rsid w:val="00A37985"/>
    <w:rsid w:val="00A41620"/>
    <w:rsid w:val="00A470EF"/>
    <w:rsid w:val="00A550A0"/>
    <w:rsid w:val="00A57558"/>
    <w:rsid w:val="00A75075"/>
    <w:rsid w:val="00A8283D"/>
    <w:rsid w:val="00A94DE5"/>
    <w:rsid w:val="00A96427"/>
    <w:rsid w:val="00AB7891"/>
    <w:rsid w:val="00AC048D"/>
    <w:rsid w:val="00AC649F"/>
    <w:rsid w:val="00AC6B61"/>
    <w:rsid w:val="00AC6F17"/>
    <w:rsid w:val="00AD4BD1"/>
    <w:rsid w:val="00AE03B9"/>
    <w:rsid w:val="00AE2133"/>
    <w:rsid w:val="00AF37C6"/>
    <w:rsid w:val="00AF71EF"/>
    <w:rsid w:val="00B019EA"/>
    <w:rsid w:val="00B03E5A"/>
    <w:rsid w:val="00B10D56"/>
    <w:rsid w:val="00B11856"/>
    <w:rsid w:val="00B27FCD"/>
    <w:rsid w:val="00B34E82"/>
    <w:rsid w:val="00B37F3D"/>
    <w:rsid w:val="00B422D3"/>
    <w:rsid w:val="00B43802"/>
    <w:rsid w:val="00B44200"/>
    <w:rsid w:val="00B6104C"/>
    <w:rsid w:val="00B757DA"/>
    <w:rsid w:val="00B82558"/>
    <w:rsid w:val="00B82C3E"/>
    <w:rsid w:val="00B8339D"/>
    <w:rsid w:val="00B92CF6"/>
    <w:rsid w:val="00B963D6"/>
    <w:rsid w:val="00BA0131"/>
    <w:rsid w:val="00BA252E"/>
    <w:rsid w:val="00BA7539"/>
    <w:rsid w:val="00BB3434"/>
    <w:rsid w:val="00BB6617"/>
    <w:rsid w:val="00BB7699"/>
    <w:rsid w:val="00BD2685"/>
    <w:rsid w:val="00BD3B15"/>
    <w:rsid w:val="00BD42A5"/>
    <w:rsid w:val="00BD4346"/>
    <w:rsid w:val="00BE4595"/>
    <w:rsid w:val="00BE497B"/>
    <w:rsid w:val="00BF7B2F"/>
    <w:rsid w:val="00BF7BA8"/>
    <w:rsid w:val="00C07174"/>
    <w:rsid w:val="00C12233"/>
    <w:rsid w:val="00C13BBF"/>
    <w:rsid w:val="00C253A7"/>
    <w:rsid w:val="00C36267"/>
    <w:rsid w:val="00C3720B"/>
    <w:rsid w:val="00C4378D"/>
    <w:rsid w:val="00C50200"/>
    <w:rsid w:val="00C536AC"/>
    <w:rsid w:val="00C75F55"/>
    <w:rsid w:val="00C7628E"/>
    <w:rsid w:val="00C7720B"/>
    <w:rsid w:val="00C807A5"/>
    <w:rsid w:val="00C812BF"/>
    <w:rsid w:val="00C8210E"/>
    <w:rsid w:val="00C82A74"/>
    <w:rsid w:val="00C85BFF"/>
    <w:rsid w:val="00C86524"/>
    <w:rsid w:val="00C91547"/>
    <w:rsid w:val="00C92A54"/>
    <w:rsid w:val="00CA2A5E"/>
    <w:rsid w:val="00CA3F8A"/>
    <w:rsid w:val="00CA42F4"/>
    <w:rsid w:val="00CB3270"/>
    <w:rsid w:val="00CC3339"/>
    <w:rsid w:val="00CC4606"/>
    <w:rsid w:val="00CC5FAD"/>
    <w:rsid w:val="00CD0C6C"/>
    <w:rsid w:val="00CD2181"/>
    <w:rsid w:val="00CD5285"/>
    <w:rsid w:val="00CD79B4"/>
    <w:rsid w:val="00CE1859"/>
    <w:rsid w:val="00CE2282"/>
    <w:rsid w:val="00CE3ADC"/>
    <w:rsid w:val="00CE3CE5"/>
    <w:rsid w:val="00CE491E"/>
    <w:rsid w:val="00CE5CED"/>
    <w:rsid w:val="00CF0B5B"/>
    <w:rsid w:val="00CF3022"/>
    <w:rsid w:val="00CF3557"/>
    <w:rsid w:val="00CF4C30"/>
    <w:rsid w:val="00D12717"/>
    <w:rsid w:val="00D12931"/>
    <w:rsid w:val="00D12FFD"/>
    <w:rsid w:val="00D31324"/>
    <w:rsid w:val="00D37898"/>
    <w:rsid w:val="00D40C64"/>
    <w:rsid w:val="00D469A8"/>
    <w:rsid w:val="00D526E9"/>
    <w:rsid w:val="00D62630"/>
    <w:rsid w:val="00D744F8"/>
    <w:rsid w:val="00D74DCD"/>
    <w:rsid w:val="00D77258"/>
    <w:rsid w:val="00D80D08"/>
    <w:rsid w:val="00D86C90"/>
    <w:rsid w:val="00D93016"/>
    <w:rsid w:val="00D95818"/>
    <w:rsid w:val="00D96741"/>
    <w:rsid w:val="00D979AF"/>
    <w:rsid w:val="00DA4723"/>
    <w:rsid w:val="00DB4CC4"/>
    <w:rsid w:val="00DC4D4F"/>
    <w:rsid w:val="00DC5E58"/>
    <w:rsid w:val="00DD1862"/>
    <w:rsid w:val="00DD4DBC"/>
    <w:rsid w:val="00DE2DEF"/>
    <w:rsid w:val="00DE43A0"/>
    <w:rsid w:val="00DF2DE8"/>
    <w:rsid w:val="00DF7176"/>
    <w:rsid w:val="00E03391"/>
    <w:rsid w:val="00E079FF"/>
    <w:rsid w:val="00E11AF1"/>
    <w:rsid w:val="00E328C5"/>
    <w:rsid w:val="00E351AE"/>
    <w:rsid w:val="00E354B1"/>
    <w:rsid w:val="00E41C72"/>
    <w:rsid w:val="00E41D72"/>
    <w:rsid w:val="00E435EA"/>
    <w:rsid w:val="00E53709"/>
    <w:rsid w:val="00E5551B"/>
    <w:rsid w:val="00E5572D"/>
    <w:rsid w:val="00E70DFD"/>
    <w:rsid w:val="00E73FB0"/>
    <w:rsid w:val="00E8016C"/>
    <w:rsid w:val="00E90EEF"/>
    <w:rsid w:val="00E97215"/>
    <w:rsid w:val="00EA560E"/>
    <w:rsid w:val="00EB776B"/>
    <w:rsid w:val="00EC0013"/>
    <w:rsid w:val="00EC2F6A"/>
    <w:rsid w:val="00EC62BF"/>
    <w:rsid w:val="00ED1047"/>
    <w:rsid w:val="00ED4771"/>
    <w:rsid w:val="00ED5E8C"/>
    <w:rsid w:val="00EE1E3D"/>
    <w:rsid w:val="00EE2AE5"/>
    <w:rsid w:val="00EE4A17"/>
    <w:rsid w:val="00EF2EC9"/>
    <w:rsid w:val="00EF3637"/>
    <w:rsid w:val="00EF466C"/>
    <w:rsid w:val="00EF4B66"/>
    <w:rsid w:val="00EF622F"/>
    <w:rsid w:val="00F07421"/>
    <w:rsid w:val="00F3030A"/>
    <w:rsid w:val="00F30F89"/>
    <w:rsid w:val="00F34C11"/>
    <w:rsid w:val="00F436D5"/>
    <w:rsid w:val="00F51ADE"/>
    <w:rsid w:val="00F612ED"/>
    <w:rsid w:val="00F631F0"/>
    <w:rsid w:val="00F70715"/>
    <w:rsid w:val="00F71F18"/>
    <w:rsid w:val="00F738D7"/>
    <w:rsid w:val="00F75155"/>
    <w:rsid w:val="00F7767F"/>
    <w:rsid w:val="00F80429"/>
    <w:rsid w:val="00F870BF"/>
    <w:rsid w:val="00F87723"/>
    <w:rsid w:val="00F90A15"/>
    <w:rsid w:val="00FB67B2"/>
    <w:rsid w:val="00FC3D1A"/>
    <w:rsid w:val="00FC57C8"/>
    <w:rsid w:val="00FD3637"/>
    <w:rsid w:val="00FD3F2B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46F68"/>
  <w15:docId w15:val="{9E1BE7D5-E430-47A6-A8E8-8196CC84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9900D4"/>
    <w:pPr>
      <w:widowControl w:val="0"/>
      <w:spacing w:beforeLines="40" w:before="40" w:afterLines="40" w:after="40" w:line="288" w:lineRule="auto"/>
      <w:ind w:firstLineChars="200" w:firstLine="200"/>
      <w:jc w:val="both"/>
    </w:pPr>
    <w:rPr>
      <w:rFonts w:asciiTheme="minorHAnsi" w:eastAsiaTheme="minorEastAsia" w:hAnsiTheme="minorHAnsi"/>
      <w:kern w:val="2"/>
      <w:sz w:val="21"/>
      <w:szCs w:val="22"/>
    </w:rPr>
  </w:style>
  <w:style w:type="paragraph" w:styleId="1">
    <w:name w:val="heading 1"/>
    <w:basedOn w:val="a5"/>
    <w:next w:val="a5"/>
    <w:link w:val="10"/>
    <w:uiPriority w:val="9"/>
    <w:qFormat/>
    <w:rsid w:val="009900D4"/>
    <w:pPr>
      <w:keepNext/>
      <w:keepLines/>
      <w:widowControl/>
      <w:numPr>
        <w:numId w:val="2"/>
      </w:numPr>
      <w:spacing w:beforeLines="150" w:before="150" w:line="400" w:lineRule="exact"/>
      <w:ind w:firstLineChars="0"/>
      <w:jc w:val="left"/>
      <w:outlineLvl w:val="0"/>
    </w:pPr>
    <w:rPr>
      <w:rFonts w:asciiTheme="majorHAnsi" w:eastAsiaTheme="majorEastAsia" w:hAnsiTheme="majorHAnsi" w:cstheme="majorBidi"/>
      <w:b/>
      <w:kern w:val="44"/>
      <w:sz w:val="28"/>
      <w:szCs w:val="44"/>
    </w:rPr>
  </w:style>
  <w:style w:type="paragraph" w:styleId="2">
    <w:name w:val="heading 2"/>
    <w:basedOn w:val="a5"/>
    <w:next w:val="a5"/>
    <w:link w:val="20"/>
    <w:uiPriority w:val="9"/>
    <w:unhideWhenUsed/>
    <w:qFormat/>
    <w:rsid w:val="009900D4"/>
    <w:pPr>
      <w:keepNext/>
      <w:keepLines/>
      <w:widowControl/>
      <w:numPr>
        <w:ilvl w:val="1"/>
        <w:numId w:val="2"/>
      </w:numPr>
      <w:spacing w:line="400" w:lineRule="exact"/>
      <w:ind w:firstLineChars="0"/>
      <w:jc w:val="left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3">
    <w:name w:val="heading 3"/>
    <w:basedOn w:val="a5"/>
    <w:next w:val="a5"/>
    <w:link w:val="30"/>
    <w:uiPriority w:val="9"/>
    <w:unhideWhenUsed/>
    <w:qFormat/>
    <w:rsid w:val="009900D4"/>
    <w:pPr>
      <w:keepNext/>
      <w:keepLines/>
      <w:widowControl/>
      <w:numPr>
        <w:ilvl w:val="2"/>
        <w:numId w:val="2"/>
      </w:numPr>
      <w:spacing w:line="400" w:lineRule="exact"/>
      <w:ind w:firstLineChars="0"/>
      <w:jc w:val="left"/>
      <w:outlineLvl w:val="2"/>
    </w:pPr>
    <w:rPr>
      <w:rFonts w:asciiTheme="majorHAnsi" w:eastAsiaTheme="majorEastAsia" w:hAnsiTheme="majorHAnsi" w:cstheme="majorBidi"/>
      <w:b/>
      <w:szCs w:val="32"/>
    </w:rPr>
  </w:style>
  <w:style w:type="paragraph" w:styleId="4">
    <w:name w:val="heading 4"/>
    <w:basedOn w:val="a5"/>
    <w:next w:val="a5"/>
    <w:link w:val="40"/>
    <w:uiPriority w:val="9"/>
    <w:unhideWhenUsed/>
    <w:qFormat/>
    <w:rsid w:val="00AC649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link w:val="aa"/>
    <w:uiPriority w:val="34"/>
    <w:qFormat/>
    <w:rsid w:val="00461952"/>
    <w:pPr>
      <w:ind w:firstLine="420"/>
    </w:pPr>
  </w:style>
  <w:style w:type="character" w:styleId="ab">
    <w:name w:val="Hyperlink"/>
    <w:uiPriority w:val="99"/>
    <w:unhideWhenUsed/>
    <w:rsid w:val="00BB6617"/>
    <w:rPr>
      <w:color w:val="0563C1"/>
      <w:u w:val="single"/>
    </w:rPr>
  </w:style>
  <w:style w:type="character" w:styleId="ac">
    <w:name w:val="Unresolved Mention"/>
    <w:uiPriority w:val="99"/>
    <w:semiHidden/>
    <w:unhideWhenUsed/>
    <w:rsid w:val="00BB6617"/>
    <w:rPr>
      <w:color w:val="605E5C"/>
      <w:shd w:val="clear" w:color="auto" w:fill="E1DFDD"/>
    </w:rPr>
  </w:style>
  <w:style w:type="paragraph" w:styleId="ad">
    <w:name w:val="header"/>
    <w:basedOn w:val="a5"/>
    <w:link w:val="ae"/>
    <w:uiPriority w:val="99"/>
    <w:unhideWhenUsed/>
    <w:rsid w:val="008E5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link w:val="ad"/>
    <w:uiPriority w:val="99"/>
    <w:rsid w:val="008E5EE5"/>
    <w:rPr>
      <w:kern w:val="2"/>
      <w:sz w:val="18"/>
      <w:szCs w:val="18"/>
    </w:rPr>
  </w:style>
  <w:style w:type="paragraph" w:styleId="af">
    <w:name w:val="footer"/>
    <w:basedOn w:val="a5"/>
    <w:link w:val="af0"/>
    <w:uiPriority w:val="99"/>
    <w:unhideWhenUsed/>
    <w:rsid w:val="008E5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link w:val="af"/>
    <w:uiPriority w:val="99"/>
    <w:rsid w:val="008E5EE5"/>
    <w:rPr>
      <w:kern w:val="2"/>
      <w:sz w:val="18"/>
      <w:szCs w:val="18"/>
    </w:rPr>
  </w:style>
  <w:style w:type="character" w:customStyle="1" w:styleId="10">
    <w:name w:val="标题 1 字符"/>
    <w:basedOn w:val="a6"/>
    <w:link w:val="1"/>
    <w:uiPriority w:val="9"/>
    <w:rsid w:val="005C16ED"/>
    <w:rPr>
      <w:rFonts w:asciiTheme="majorHAnsi" w:eastAsiaTheme="majorEastAsia" w:hAnsiTheme="majorHAnsi" w:cstheme="majorBidi"/>
      <w:b/>
      <w:kern w:val="44"/>
      <w:sz w:val="28"/>
      <w:szCs w:val="44"/>
    </w:rPr>
  </w:style>
  <w:style w:type="character" w:customStyle="1" w:styleId="20">
    <w:name w:val="标题 2 字符"/>
    <w:basedOn w:val="a6"/>
    <w:link w:val="2"/>
    <w:uiPriority w:val="9"/>
    <w:rsid w:val="005C16ED"/>
    <w:rPr>
      <w:rFonts w:asciiTheme="majorHAnsi" w:eastAsiaTheme="majorEastAsia" w:hAnsiTheme="majorHAnsi" w:cstheme="majorBidi"/>
      <w:b/>
      <w:kern w:val="2"/>
      <w:sz w:val="24"/>
      <w:szCs w:val="32"/>
    </w:rPr>
  </w:style>
  <w:style w:type="character" w:customStyle="1" w:styleId="30">
    <w:name w:val="标题 3 字符"/>
    <w:basedOn w:val="a6"/>
    <w:link w:val="3"/>
    <w:uiPriority w:val="9"/>
    <w:rsid w:val="005C16ED"/>
    <w:rPr>
      <w:rFonts w:asciiTheme="majorHAnsi" w:eastAsiaTheme="majorEastAsia" w:hAnsiTheme="majorHAnsi" w:cstheme="majorBidi"/>
      <w:b/>
      <w:kern w:val="2"/>
      <w:sz w:val="21"/>
      <w:szCs w:val="32"/>
    </w:rPr>
  </w:style>
  <w:style w:type="paragraph" w:styleId="af1">
    <w:name w:val="No Spacing"/>
    <w:uiPriority w:val="1"/>
    <w:rsid w:val="00461952"/>
    <w:pPr>
      <w:widowControl w:val="0"/>
      <w:spacing w:beforeLines="50"/>
      <w:ind w:firstLineChars="200" w:firstLine="200"/>
      <w:jc w:val="both"/>
    </w:pPr>
    <w:rPr>
      <w:rFonts w:eastAsia="宋体"/>
      <w:kern w:val="2"/>
      <w:sz w:val="21"/>
      <w:szCs w:val="22"/>
    </w:rPr>
  </w:style>
  <w:style w:type="paragraph" w:customStyle="1" w:styleId="af2">
    <w:name w:val="图片"/>
    <w:next w:val="af3"/>
    <w:link w:val="af4"/>
    <w:qFormat/>
    <w:rsid w:val="005C16ED"/>
    <w:pPr>
      <w:jc w:val="center"/>
    </w:pPr>
    <w:rPr>
      <w:rFonts w:asciiTheme="minorHAnsi" w:eastAsiaTheme="minorEastAsia" w:hAnsiTheme="minorHAnsi"/>
      <w:kern w:val="2"/>
      <w:sz w:val="15"/>
      <w:szCs w:val="22"/>
    </w:rPr>
  </w:style>
  <w:style w:type="character" w:customStyle="1" w:styleId="af4">
    <w:name w:val="图片 字符"/>
    <w:basedOn w:val="a6"/>
    <w:link w:val="af2"/>
    <w:rsid w:val="005C16ED"/>
    <w:rPr>
      <w:rFonts w:asciiTheme="minorHAnsi" w:eastAsiaTheme="minorEastAsia" w:hAnsiTheme="minorHAnsi"/>
      <w:kern w:val="2"/>
      <w:sz w:val="15"/>
      <w:szCs w:val="22"/>
    </w:rPr>
  </w:style>
  <w:style w:type="paragraph" w:styleId="TOC1">
    <w:name w:val="toc 1"/>
    <w:basedOn w:val="a5"/>
    <w:next w:val="a5"/>
    <w:autoRedefine/>
    <w:uiPriority w:val="39"/>
    <w:unhideWhenUsed/>
    <w:rsid w:val="00B422D3"/>
    <w:pPr>
      <w:tabs>
        <w:tab w:val="left" w:pos="420"/>
        <w:tab w:val="right" w:leader="middleDot" w:pos="16800"/>
      </w:tabs>
      <w:spacing w:before="72" w:after="72"/>
      <w:ind w:firstLineChars="0" w:firstLine="0"/>
    </w:pPr>
    <w:rPr>
      <w:noProof/>
      <w:sz w:val="24"/>
    </w:rPr>
  </w:style>
  <w:style w:type="paragraph" w:styleId="TOC2">
    <w:name w:val="toc 2"/>
    <w:basedOn w:val="a5"/>
    <w:next w:val="a5"/>
    <w:autoRedefine/>
    <w:uiPriority w:val="39"/>
    <w:unhideWhenUsed/>
    <w:rsid w:val="00B422D3"/>
    <w:pPr>
      <w:tabs>
        <w:tab w:val="left" w:pos="1050"/>
        <w:tab w:val="right" w:leader="middleDot" w:pos="16800"/>
      </w:tabs>
      <w:ind w:leftChars="200" w:left="200" w:firstLineChars="0" w:firstLine="0"/>
    </w:pPr>
    <w:rPr>
      <w:sz w:val="24"/>
    </w:rPr>
  </w:style>
  <w:style w:type="paragraph" w:styleId="TOC3">
    <w:name w:val="toc 3"/>
    <w:basedOn w:val="a5"/>
    <w:next w:val="a5"/>
    <w:autoRedefine/>
    <w:uiPriority w:val="39"/>
    <w:unhideWhenUsed/>
    <w:rsid w:val="00B422D3"/>
    <w:pPr>
      <w:tabs>
        <w:tab w:val="left" w:pos="1680"/>
        <w:tab w:val="right" w:leader="middleDot" w:pos="16800"/>
      </w:tabs>
      <w:ind w:leftChars="400" w:left="400" w:firstLineChars="0" w:firstLine="0"/>
    </w:pPr>
    <w:rPr>
      <w:sz w:val="24"/>
    </w:rPr>
  </w:style>
  <w:style w:type="paragraph" w:styleId="TOC4">
    <w:name w:val="toc 4"/>
    <w:basedOn w:val="a5"/>
    <w:next w:val="a5"/>
    <w:autoRedefine/>
    <w:uiPriority w:val="39"/>
    <w:semiHidden/>
    <w:unhideWhenUsed/>
    <w:rsid w:val="006A21E7"/>
    <w:pPr>
      <w:ind w:leftChars="600" w:left="600" w:firstLineChars="0" w:firstLine="0"/>
    </w:pPr>
    <w:rPr>
      <w:sz w:val="24"/>
    </w:rPr>
  </w:style>
  <w:style w:type="paragraph" w:styleId="TOC5">
    <w:name w:val="toc 5"/>
    <w:basedOn w:val="a5"/>
    <w:next w:val="a5"/>
    <w:autoRedefine/>
    <w:uiPriority w:val="39"/>
    <w:semiHidden/>
    <w:unhideWhenUsed/>
    <w:rsid w:val="006A21E7"/>
    <w:pPr>
      <w:ind w:leftChars="800" w:left="800" w:firstLineChars="0" w:firstLine="0"/>
    </w:pPr>
    <w:rPr>
      <w:sz w:val="24"/>
    </w:rPr>
  </w:style>
  <w:style w:type="character" w:styleId="af5">
    <w:name w:val="Placeholder Text"/>
    <w:basedOn w:val="a6"/>
    <w:uiPriority w:val="99"/>
    <w:semiHidden/>
    <w:rsid w:val="002D70E0"/>
    <w:rPr>
      <w:color w:val="808080"/>
    </w:rPr>
  </w:style>
  <w:style w:type="paragraph" w:customStyle="1" w:styleId="a4">
    <w:name w:val="小标题"/>
    <w:basedOn w:val="a5"/>
    <w:next w:val="a5"/>
    <w:link w:val="af6"/>
    <w:qFormat/>
    <w:rsid w:val="00A57558"/>
    <w:pPr>
      <w:numPr>
        <w:numId w:val="1"/>
      </w:numPr>
      <w:spacing w:beforeLines="30" w:before="30" w:afterLines="30" w:after="30" w:line="400" w:lineRule="exact"/>
      <w:ind w:left="0" w:firstLineChars="0" w:firstLine="0"/>
    </w:pPr>
    <w:rPr>
      <w:b/>
      <w:bCs/>
    </w:rPr>
  </w:style>
  <w:style w:type="character" w:customStyle="1" w:styleId="aa">
    <w:name w:val="列表段落 字符"/>
    <w:basedOn w:val="a6"/>
    <w:link w:val="a9"/>
    <w:uiPriority w:val="34"/>
    <w:rsid w:val="00461952"/>
    <w:rPr>
      <w:rFonts w:eastAsia="宋体"/>
      <w:kern w:val="2"/>
      <w:sz w:val="21"/>
      <w:szCs w:val="22"/>
    </w:rPr>
  </w:style>
  <w:style w:type="character" w:customStyle="1" w:styleId="af6">
    <w:name w:val="小标题 字符"/>
    <w:basedOn w:val="aa"/>
    <w:link w:val="a4"/>
    <w:rsid w:val="00A57558"/>
    <w:rPr>
      <w:rFonts w:asciiTheme="minorHAnsi" w:eastAsiaTheme="minorEastAsia" w:hAnsiTheme="minorHAnsi"/>
      <w:b/>
      <w:bCs/>
      <w:kern w:val="2"/>
      <w:sz w:val="21"/>
      <w:szCs w:val="22"/>
    </w:rPr>
  </w:style>
  <w:style w:type="paragraph" w:customStyle="1" w:styleId="a3">
    <w:name w:val="附录"/>
    <w:basedOn w:val="1"/>
    <w:next w:val="a5"/>
    <w:link w:val="af7"/>
    <w:qFormat/>
    <w:rsid w:val="00A105EF"/>
    <w:pPr>
      <w:numPr>
        <w:numId w:val="9"/>
      </w:numPr>
      <w:spacing w:line="240" w:lineRule="auto"/>
    </w:pPr>
  </w:style>
  <w:style w:type="paragraph" w:styleId="af8">
    <w:name w:val="footnote text"/>
    <w:basedOn w:val="a5"/>
    <w:link w:val="af9"/>
    <w:uiPriority w:val="99"/>
    <w:unhideWhenUsed/>
    <w:rsid w:val="007E48BC"/>
    <w:pPr>
      <w:snapToGrid w:val="0"/>
      <w:jc w:val="left"/>
    </w:pPr>
    <w:rPr>
      <w:sz w:val="18"/>
      <w:szCs w:val="18"/>
    </w:rPr>
  </w:style>
  <w:style w:type="character" w:customStyle="1" w:styleId="af7">
    <w:name w:val="附录 字符"/>
    <w:basedOn w:val="20"/>
    <w:link w:val="a3"/>
    <w:rsid w:val="000D7862"/>
    <w:rPr>
      <w:rFonts w:asciiTheme="majorHAnsi" w:eastAsiaTheme="majorEastAsia" w:hAnsiTheme="majorHAnsi" w:cstheme="majorBidi"/>
      <w:b/>
      <w:kern w:val="44"/>
      <w:sz w:val="28"/>
      <w:szCs w:val="44"/>
    </w:rPr>
  </w:style>
  <w:style w:type="character" w:customStyle="1" w:styleId="af9">
    <w:name w:val="脚注文本 字符"/>
    <w:basedOn w:val="a6"/>
    <w:link w:val="af8"/>
    <w:uiPriority w:val="99"/>
    <w:rsid w:val="007E48BC"/>
    <w:rPr>
      <w:rFonts w:eastAsia="宋体"/>
      <w:kern w:val="2"/>
      <w:sz w:val="18"/>
      <w:szCs w:val="18"/>
    </w:rPr>
  </w:style>
  <w:style w:type="character" w:styleId="afa">
    <w:name w:val="footnote reference"/>
    <w:basedOn w:val="a6"/>
    <w:uiPriority w:val="99"/>
    <w:semiHidden/>
    <w:unhideWhenUsed/>
    <w:rsid w:val="007E48BC"/>
    <w:rPr>
      <w:vertAlign w:val="superscript"/>
    </w:rPr>
  </w:style>
  <w:style w:type="paragraph" w:styleId="afb">
    <w:name w:val="endnote text"/>
    <w:basedOn w:val="a5"/>
    <w:link w:val="afc"/>
    <w:uiPriority w:val="99"/>
    <w:semiHidden/>
    <w:unhideWhenUsed/>
    <w:rsid w:val="007E48BC"/>
    <w:pPr>
      <w:snapToGrid w:val="0"/>
      <w:jc w:val="left"/>
    </w:pPr>
  </w:style>
  <w:style w:type="character" w:customStyle="1" w:styleId="afc">
    <w:name w:val="尾注文本 字符"/>
    <w:basedOn w:val="a6"/>
    <w:link w:val="afb"/>
    <w:uiPriority w:val="99"/>
    <w:semiHidden/>
    <w:rsid w:val="007E48BC"/>
    <w:rPr>
      <w:rFonts w:eastAsia="宋体"/>
      <w:kern w:val="2"/>
      <w:sz w:val="21"/>
      <w:szCs w:val="22"/>
    </w:rPr>
  </w:style>
  <w:style w:type="character" w:styleId="afd">
    <w:name w:val="endnote reference"/>
    <w:basedOn w:val="a6"/>
    <w:uiPriority w:val="99"/>
    <w:semiHidden/>
    <w:unhideWhenUsed/>
    <w:rsid w:val="007E48BC"/>
    <w:rPr>
      <w:vertAlign w:val="superscript"/>
    </w:rPr>
  </w:style>
  <w:style w:type="paragraph" w:customStyle="1" w:styleId="DecimalAligned">
    <w:name w:val="Decimal Aligned"/>
    <w:basedOn w:val="a5"/>
    <w:uiPriority w:val="40"/>
    <w:qFormat/>
    <w:rsid w:val="00461952"/>
    <w:pPr>
      <w:widowControl/>
      <w:tabs>
        <w:tab w:val="decimal" w:pos="360"/>
      </w:tabs>
      <w:spacing w:after="200" w:line="276" w:lineRule="auto"/>
      <w:ind w:firstLineChars="0" w:firstLine="0"/>
      <w:jc w:val="left"/>
    </w:pPr>
    <w:rPr>
      <w:kern w:val="0"/>
      <w:sz w:val="22"/>
    </w:rPr>
  </w:style>
  <w:style w:type="character" w:styleId="afe">
    <w:name w:val="Subtle Emphasis"/>
    <w:basedOn w:val="a6"/>
    <w:uiPriority w:val="19"/>
    <w:qFormat/>
    <w:rsid w:val="00461952"/>
    <w:rPr>
      <w:i/>
      <w:iCs/>
    </w:rPr>
  </w:style>
  <w:style w:type="table" w:styleId="-1">
    <w:name w:val="Light Shading Accent 1"/>
    <w:basedOn w:val="a7"/>
    <w:uiPriority w:val="60"/>
    <w:rsid w:val="00D31324"/>
    <w:rPr>
      <w:rFonts w:asciiTheme="minorHAnsi" w:eastAsiaTheme="minorEastAsia" w:hAnsiTheme="minorHAnsi" w:cstheme="minorBidi"/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aff">
    <w:name w:val="Table Grid"/>
    <w:basedOn w:val="a7"/>
    <w:uiPriority w:val="39"/>
    <w:rsid w:val="00D31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0">
    <w:name w:val="三线表"/>
    <w:basedOn w:val="a7"/>
    <w:uiPriority w:val="99"/>
    <w:rsid w:val="003F6FC0"/>
    <w:pPr>
      <w:spacing w:beforeLines="10" w:before="10" w:afterLines="10" w:after="10"/>
      <w:jc w:val="center"/>
    </w:pPr>
    <w:rPr>
      <w:rFonts w:eastAsia="宋体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表格文本"/>
    <w:link w:val="aff2"/>
    <w:qFormat/>
    <w:rsid w:val="005C16ED"/>
    <w:pPr>
      <w:spacing w:beforeLines="20" w:before="20" w:afterLines="20" w:after="20"/>
      <w:jc w:val="center"/>
    </w:pPr>
    <w:rPr>
      <w:rFonts w:asciiTheme="minorHAnsi" w:eastAsiaTheme="minorEastAsia" w:hAnsiTheme="minorHAnsi"/>
      <w:kern w:val="2"/>
      <w:sz w:val="21"/>
      <w:szCs w:val="22"/>
    </w:rPr>
  </w:style>
  <w:style w:type="character" w:customStyle="1" w:styleId="aff2">
    <w:name w:val="表格文本 字符"/>
    <w:basedOn w:val="a6"/>
    <w:link w:val="aff1"/>
    <w:rsid w:val="005C16ED"/>
    <w:rPr>
      <w:rFonts w:asciiTheme="minorHAnsi" w:eastAsiaTheme="minorEastAsia" w:hAnsiTheme="minorHAnsi"/>
      <w:kern w:val="2"/>
      <w:sz w:val="21"/>
      <w:szCs w:val="22"/>
    </w:rPr>
  </w:style>
  <w:style w:type="paragraph" w:styleId="af3">
    <w:name w:val="caption"/>
    <w:basedOn w:val="a5"/>
    <w:next w:val="a5"/>
    <w:uiPriority w:val="35"/>
    <w:unhideWhenUsed/>
    <w:qFormat/>
    <w:rsid w:val="00867164"/>
    <w:pPr>
      <w:spacing w:beforeLines="20" w:before="20" w:afterLines="20" w:after="20" w:line="240" w:lineRule="auto"/>
      <w:ind w:firstLineChars="0" w:firstLine="0"/>
      <w:jc w:val="center"/>
    </w:pPr>
    <w:rPr>
      <w:rFonts w:cstheme="majorBidi"/>
      <w:sz w:val="15"/>
      <w:szCs w:val="72"/>
    </w:rPr>
  </w:style>
  <w:style w:type="paragraph" w:customStyle="1" w:styleId="aff3">
    <w:name w:val="主标题"/>
    <w:basedOn w:val="a5"/>
    <w:next w:val="a5"/>
    <w:link w:val="aff4"/>
    <w:qFormat/>
    <w:rsid w:val="005C16ED"/>
    <w:pPr>
      <w:ind w:firstLineChars="0" w:firstLine="0"/>
      <w:jc w:val="center"/>
    </w:pPr>
    <w:rPr>
      <w:rFonts w:eastAsiaTheme="majorEastAsia"/>
      <w:b/>
      <w:sz w:val="30"/>
    </w:rPr>
  </w:style>
  <w:style w:type="character" w:customStyle="1" w:styleId="aff4">
    <w:name w:val="主标题 字符"/>
    <w:basedOn w:val="10"/>
    <w:link w:val="aff3"/>
    <w:rsid w:val="005C16ED"/>
    <w:rPr>
      <w:rFonts w:asciiTheme="minorHAnsi" w:eastAsiaTheme="majorEastAsia" w:hAnsiTheme="minorHAnsi" w:cstheme="majorBidi"/>
      <w:b/>
      <w:kern w:val="2"/>
      <w:sz w:val="30"/>
      <w:szCs w:val="22"/>
    </w:rPr>
  </w:style>
  <w:style w:type="character" w:customStyle="1" w:styleId="aff5">
    <w:name w:val="代码"/>
    <w:basedOn w:val="a6"/>
    <w:uiPriority w:val="1"/>
    <w:qFormat/>
    <w:rsid w:val="001A0689"/>
    <w:rPr>
      <w:rFonts w:ascii="Consolas" w:eastAsia="宋体" w:hAnsi="Consolas"/>
      <w:bdr w:val="none" w:sz="0" w:space="0" w:color="auto"/>
      <w:shd w:val="pct20" w:color="auto" w:fill="auto"/>
    </w:rPr>
  </w:style>
  <w:style w:type="paragraph" w:styleId="TOC6">
    <w:name w:val="toc 6"/>
    <w:basedOn w:val="a5"/>
    <w:next w:val="a5"/>
    <w:autoRedefine/>
    <w:uiPriority w:val="39"/>
    <w:semiHidden/>
    <w:unhideWhenUsed/>
    <w:rsid w:val="006A21E7"/>
    <w:pPr>
      <w:ind w:leftChars="1000" w:left="1000" w:firstLineChars="0" w:firstLine="0"/>
    </w:pPr>
    <w:rPr>
      <w:sz w:val="24"/>
    </w:rPr>
  </w:style>
  <w:style w:type="paragraph" w:styleId="TOC7">
    <w:name w:val="toc 7"/>
    <w:basedOn w:val="a5"/>
    <w:next w:val="a5"/>
    <w:autoRedefine/>
    <w:uiPriority w:val="39"/>
    <w:semiHidden/>
    <w:unhideWhenUsed/>
    <w:rsid w:val="006A21E7"/>
    <w:pPr>
      <w:ind w:leftChars="1200" w:left="1200" w:firstLineChars="0" w:firstLine="0"/>
    </w:pPr>
    <w:rPr>
      <w:sz w:val="24"/>
    </w:rPr>
  </w:style>
  <w:style w:type="paragraph" w:styleId="TOC8">
    <w:name w:val="toc 8"/>
    <w:basedOn w:val="a5"/>
    <w:next w:val="a5"/>
    <w:autoRedefine/>
    <w:uiPriority w:val="39"/>
    <w:semiHidden/>
    <w:unhideWhenUsed/>
    <w:rsid w:val="006A21E7"/>
    <w:pPr>
      <w:ind w:leftChars="1400" w:left="1400" w:firstLineChars="0" w:firstLine="0"/>
    </w:pPr>
    <w:rPr>
      <w:sz w:val="24"/>
    </w:rPr>
  </w:style>
  <w:style w:type="paragraph" w:styleId="TOC9">
    <w:name w:val="toc 9"/>
    <w:basedOn w:val="a5"/>
    <w:next w:val="a5"/>
    <w:autoRedefine/>
    <w:uiPriority w:val="39"/>
    <w:semiHidden/>
    <w:unhideWhenUsed/>
    <w:rsid w:val="006A21E7"/>
    <w:pPr>
      <w:ind w:leftChars="1600" w:left="1600" w:firstLineChars="0" w:firstLine="0"/>
    </w:pPr>
    <w:rPr>
      <w:sz w:val="24"/>
    </w:rPr>
  </w:style>
  <w:style w:type="paragraph" w:styleId="TOC">
    <w:name w:val="TOC Heading"/>
    <w:basedOn w:val="1"/>
    <w:next w:val="a5"/>
    <w:uiPriority w:val="39"/>
    <w:unhideWhenUsed/>
    <w:qFormat/>
    <w:rsid w:val="002D1A4E"/>
    <w:pPr>
      <w:numPr>
        <w:numId w:val="0"/>
      </w:numPr>
      <w:spacing w:beforeLines="0" w:before="240" w:afterLines="0" w:after="0" w:line="259" w:lineRule="auto"/>
      <w:jc w:val="center"/>
      <w:outlineLvl w:val="9"/>
    </w:pPr>
    <w:rPr>
      <w:kern w:val="0"/>
      <w:sz w:val="32"/>
      <w:szCs w:val="32"/>
    </w:rPr>
  </w:style>
  <w:style w:type="numbering" w:customStyle="1" w:styleId="a">
    <w:name w:val="代码标号"/>
    <w:uiPriority w:val="99"/>
    <w:rsid w:val="004F085F"/>
    <w:pPr>
      <w:numPr>
        <w:numId w:val="3"/>
      </w:numPr>
    </w:pPr>
  </w:style>
  <w:style w:type="paragraph" w:customStyle="1" w:styleId="a0">
    <w:name w:val="多行代码"/>
    <w:basedOn w:val="a9"/>
    <w:qFormat/>
    <w:rsid w:val="005C16ED"/>
    <w:pPr>
      <w:numPr>
        <w:numId w:val="11"/>
      </w:numPr>
      <w:autoSpaceDE w:val="0"/>
      <w:autoSpaceDN w:val="0"/>
      <w:adjustRightInd w:val="0"/>
      <w:spacing w:beforeLines="0" w:before="0" w:afterLines="0" w:after="0" w:line="240" w:lineRule="auto"/>
      <w:ind w:leftChars="200" w:left="200" w:firstLineChars="0"/>
      <w:jc w:val="left"/>
    </w:pPr>
    <w:rPr>
      <w:rFonts w:ascii="Consolas" w:eastAsia="宋体" w:hAnsi="Consolas" w:cs="新宋体"/>
      <w:color w:val="000000"/>
      <w:kern w:val="0"/>
      <w:sz w:val="19"/>
      <w:szCs w:val="19"/>
    </w:rPr>
  </w:style>
  <w:style w:type="numbering" w:customStyle="1" w:styleId="a1">
    <w:name w:val="附录编号"/>
    <w:uiPriority w:val="99"/>
    <w:rsid w:val="00A105EF"/>
    <w:pPr>
      <w:numPr>
        <w:numId w:val="4"/>
      </w:numPr>
    </w:pPr>
  </w:style>
  <w:style w:type="paragraph" w:customStyle="1" w:styleId="a2">
    <w:name w:val="公式编号"/>
    <w:basedOn w:val="a9"/>
    <w:link w:val="aff6"/>
    <w:rsid w:val="00722D0B"/>
    <w:pPr>
      <w:numPr>
        <w:numId w:val="10"/>
      </w:numPr>
      <w:ind w:firstLineChars="0"/>
      <w:jc w:val="right"/>
    </w:pPr>
  </w:style>
  <w:style w:type="character" w:customStyle="1" w:styleId="aff6">
    <w:name w:val="公式编号 字符"/>
    <w:basedOn w:val="aa"/>
    <w:link w:val="a2"/>
    <w:rsid w:val="00722D0B"/>
    <w:rPr>
      <w:rFonts w:asciiTheme="minorHAnsi" w:eastAsiaTheme="minorEastAsia" w:hAnsiTheme="minorHAnsi"/>
      <w:kern w:val="2"/>
      <w:sz w:val="21"/>
      <w:szCs w:val="22"/>
    </w:rPr>
  </w:style>
  <w:style w:type="table" w:customStyle="1" w:styleId="aff7">
    <w:name w:val="公式表格"/>
    <w:basedOn w:val="a7"/>
    <w:uiPriority w:val="99"/>
    <w:rsid w:val="005C3AE5"/>
    <w:rPr>
      <w:rFonts w:asciiTheme="minorHAnsi" w:eastAsiaTheme="minorEastAsia" w:hAnsiTheme="minorHAnsi"/>
    </w:rPr>
    <w:tblPr>
      <w:jc w:val="center"/>
    </w:tblPr>
    <w:trPr>
      <w:jc w:val="center"/>
    </w:trPr>
    <w:tcPr>
      <w:tcMar>
        <w:left w:w="0" w:type="dxa"/>
        <w:right w:w="0" w:type="dxa"/>
      </w:tcMar>
      <w:vAlign w:val="center"/>
    </w:tcPr>
  </w:style>
  <w:style w:type="paragraph" w:customStyle="1" w:styleId="aff8">
    <w:name w:val="正文不缩进"/>
    <w:basedOn w:val="a5"/>
    <w:link w:val="aff9"/>
    <w:qFormat/>
    <w:rsid w:val="00BF7BA8"/>
    <w:pPr>
      <w:spacing w:before="96" w:after="96"/>
      <w:ind w:firstLineChars="0" w:firstLine="0"/>
    </w:pPr>
  </w:style>
  <w:style w:type="character" w:customStyle="1" w:styleId="aff9">
    <w:name w:val="正文不缩进 字符"/>
    <w:basedOn w:val="a6"/>
    <w:link w:val="aff8"/>
    <w:rsid w:val="00BF7BA8"/>
    <w:rPr>
      <w:rFonts w:asciiTheme="minorHAnsi" w:eastAsiaTheme="minorEastAsia" w:hAnsiTheme="minorHAnsi"/>
      <w:kern w:val="2"/>
      <w:sz w:val="21"/>
      <w:szCs w:val="22"/>
    </w:rPr>
  </w:style>
  <w:style w:type="character" w:customStyle="1" w:styleId="40">
    <w:name w:val="标题 4 字符"/>
    <w:basedOn w:val="a6"/>
    <w:link w:val="4"/>
    <w:uiPriority w:val="9"/>
    <w:rsid w:val="00AC649F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4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perSASS\Documents\&#33258;&#23450;&#20041;%20Office%20&#27169;&#26495;\SASS's%20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个人用字体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6CC2FF-2D6A-48B2-A026-0ACC78308ECD}">
  <we:reference id="wa200004052" version="1.0.0.2" store="zh-CN" storeType="OMEX"/>
  <we:alternateReferences>
    <we:reference id="WA200004052" version="1.0.0.2" store="WA20000405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66364-2796-4D5C-9B17-76134935D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SASS's Template.dotx</Template>
  <TotalTime>21</TotalTime>
  <Pages>1</Pages>
  <Words>412</Words>
  <Characters>515</Characters>
  <Application>Microsoft Office Word</Application>
  <DocSecurity>0</DocSecurity>
  <Lines>14</Lines>
  <Paragraphs>8</Paragraphs>
  <ScaleCrop>false</ScaleCrop>
  <Company/>
  <LinksUpToDate>false</LinksUpToDate>
  <CharactersWithSpaces>919</CharactersWithSpaces>
  <SharedDoc>false</SharedDoc>
  <HLinks>
    <vt:vector size="6" baseType="variant">
      <vt:variant>
        <vt:i4>1141626099</vt:i4>
      </vt:variant>
      <vt:variant>
        <vt:i4>0</vt:i4>
      </vt:variant>
      <vt:variant>
        <vt:i4>0</vt:i4>
      </vt:variant>
      <vt:variant>
        <vt:i4>5</vt:i4>
      </vt:variant>
      <vt:variant>
        <vt:lpwstr>mailto:通过电子邮件提交到tjhe001@163.com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淺川梓</dc:creator>
  <cp:keywords/>
  <dc:description/>
  <cp:lastModifiedBy>梓 淺川</cp:lastModifiedBy>
  <cp:revision>4</cp:revision>
  <dcterms:created xsi:type="dcterms:W3CDTF">2025-10-15T02:29:00Z</dcterms:created>
  <dcterms:modified xsi:type="dcterms:W3CDTF">2025-11-03T05:22:00Z</dcterms:modified>
</cp:coreProperties>
</file>